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59B32F83" w:rsidR="00E0550A" w:rsidRPr="00E0550A" w:rsidRDefault="00DF1037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Agile Project Management </w:t>
            </w:r>
            <w:r w:rsidR="00C81127">
              <w:rPr>
                <w:rFonts w:cs="Arial"/>
                <w:b/>
                <w:color w:val="EFA800"/>
                <w:sz w:val="44"/>
                <w:szCs w:val="48"/>
              </w:rPr>
              <w:t>Portal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163FF455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182"/>
              <w:gridCol w:w="2163"/>
              <w:gridCol w:w="2192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6D3DBD11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Khaleelullah Hussaini Syed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19F81054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t-syed8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0BACF122" w:rsidR="002A47BB" w:rsidRPr="00A548A7" w:rsidRDefault="00DF1037" w:rsidP="00DF103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16</w:t>
                  </w:r>
                  <w:r w:rsidR="00AA0108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September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0372730E" w14:textId="77777777" w:rsidR="00553D79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6039845" w:history="1">
        <w:r w:rsidR="00553D79" w:rsidRPr="00AB688B">
          <w:rPr>
            <w:rStyle w:val="Hyperlink"/>
            <w:rFonts w:ascii="Calibri" w:hAnsi="Calibri" w:cs="Calibri"/>
            <w:noProof/>
          </w:rPr>
          <w:t>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 w:cs="Calibri"/>
            <w:noProof/>
          </w:rPr>
          <w:t>Important Instructions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3</w:t>
        </w:r>
        <w:r w:rsidR="00553D79">
          <w:rPr>
            <w:noProof/>
            <w:webHidden/>
          </w:rPr>
          <w:fldChar w:fldCharType="end"/>
        </w:r>
      </w:hyperlink>
    </w:p>
    <w:p w14:paraId="58B49C8D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46" w:history="1">
        <w:r w:rsidR="00553D79" w:rsidRPr="00AB688B">
          <w:rPr>
            <w:rStyle w:val="Hyperlink"/>
            <w:noProof/>
          </w:rPr>
          <w:t>2.0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Introduction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5</w:t>
        </w:r>
        <w:r w:rsidR="00553D79">
          <w:rPr>
            <w:noProof/>
            <w:webHidden/>
          </w:rPr>
          <w:fldChar w:fldCharType="end"/>
        </w:r>
      </w:hyperlink>
    </w:p>
    <w:p w14:paraId="23E6BD78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7" w:history="1">
        <w:r w:rsidR="00553D79" w:rsidRPr="00AB688B">
          <w:rPr>
            <w:rStyle w:val="Hyperlink"/>
          </w:rPr>
          <w:t>2.1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Purpose of this document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_Toc116039847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65FF5BD0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8" w:history="1">
        <w:r w:rsidR="00553D79" w:rsidRPr="00AB688B">
          <w:rPr>
            <w:rStyle w:val="Hyperlink"/>
          </w:rPr>
          <w:t>2.2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Project Overview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_Toc116039848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107235BF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9" w:history="1">
        <w:r w:rsidR="00553D79" w:rsidRPr="00AB688B">
          <w:rPr>
            <w:rStyle w:val="Hyperlink"/>
          </w:rPr>
          <w:t>2.3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Scope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_Toc116039849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0884AB8B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0" w:history="1">
        <w:r w:rsidR="00553D79" w:rsidRPr="00AB688B">
          <w:rPr>
            <w:rStyle w:val="Hyperlink"/>
            <w:noProof/>
          </w:rPr>
          <w:t>3.0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Use Case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7</w:t>
        </w:r>
        <w:r w:rsidR="00553D79">
          <w:rPr>
            <w:noProof/>
            <w:webHidden/>
          </w:rPr>
          <w:fldChar w:fldCharType="end"/>
        </w:r>
      </w:hyperlink>
    </w:p>
    <w:p w14:paraId="64B5AE17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1" w:history="1">
        <w:r w:rsidR="00553D79" w:rsidRPr="00AB688B">
          <w:rPr>
            <w:rStyle w:val="Hyperlink"/>
            <w:noProof/>
          </w:rPr>
          <w:t>4.0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Architecture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28E483D8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2" w:history="1">
        <w:r w:rsidR="00553D79" w:rsidRPr="00AB688B">
          <w:rPr>
            <w:rStyle w:val="Hyperlink"/>
            <w:noProof/>
          </w:rPr>
          <w:t>5.0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Development Phases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61A2C6FD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3" w:history="1">
        <w:r w:rsidR="00553D79" w:rsidRPr="00AB688B">
          <w:rPr>
            <w:rStyle w:val="Hyperlink"/>
            <w:noProof/>
          </w:rPr>
          <w:t>6.0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9</w:t>
        </w:r>
        <w:r w:rsidR="00553D79">
          <w:rPr>
            <w:noProof/>
            <w:webHidden/>
          </w:rPr>
          <w:fldChar w:fldCharType="end"/>
        </w:r>
      </w:hyperlink>
    </w:p>
    <w:p w14:paraId="3CB8C9BA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4" w:history="1">
        <w:r w:rsidR="00553D79" w:rsidRPr="00AB688B">
          <w:rPr>
            <w:rStyle w:val="Hyperlink"/>
            <w:rFonts w:ascii="Calibri" w:hAnsi="Calibri"/>
            <w:b/>
            <w:noProof/>
          </w:rPr>
          <w:t>6.1.1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Project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_Toc116039854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9</w:t>
        </w:r>
        <w:r w:rsidR="00553D79">
          <w:rPr>
            <w:noProof/>
            <w:webHidden/>
          </w:rPr>
          <w:fldChar w:fldCharType="end"/>
        </w:r>
      </w:hyperlink>
    </w:p>
    <w:p w14:paraId="181FBB0A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5" w:history="1">
        <w:r w:rsidR="00553D79" w:rsidRPr="00AB688B">
          <w:rPr>
            <w:rStyle w:val="Hyperlink"/>
            <w:rFonts w:ascii="Calibri" w:hAnsi="Calibri"/>
            <w:b/>
            <w:noProof/>
          </w:rPr>
          <w:t>6.1.2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Sprint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12</w:t>
        </w:r>
        <w:r w:rsidR="00553D79">
          <w:rPr>
            <w:noProof/>
            <w:webHidden/>
          </w:rPr>
          <w:fldChar w:fldCharType="end"/>
        </w:r>
      </w:hyperlink>
    </w:p>
    <w:p w14:paraId="145739A4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6" w:history="1">
        <w:r w:rsidR="00553D79" w:rsidRPr="00AB688B">
          <w:rPr>
            <w:rStyle w:val="Hyperlink"/>
            <w:rFonts w:ascii="Calibri" w:hAnsi="Calibri"/>
            <w:b/>
            <w:noProof/>
          </w:rPr>
          <w:t>6.1.3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Product Backlog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16</w:t>
        </w:r>
        <w:r w:rsidR="00553D79">
          <w:rPr>
            <w:noProof/>
            <w:webHidden/>
          </w:rPr>
          <w:fldChar w:fldCharType="end"/>
        </w:r>
      </w:hyperlink>
    </w:p>
    <w:p w14:paraId="714AF53C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7" w:history="1">
        <w:r w:rsidR="00553D79" w:rsidRPr="00AB688B">
          <w:rPr>
            <w:rStyle w:val="Hyperlink"/>
            <w:rFonts w:ascii="Calibri" w:hAnsi="Calibri"/>
            <w:b/>
            <w:noProof/>
          </w:rPr>
          <w:t>6.1.4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Defects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_Toc116039857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20</w:t>
        </w:r>
        <w:r w:rsidR="00553D79">
          <w:rPr>
            <w:noProof/>
            <w:webHidden/>
          </w:rPr>
          <w:fldChar w:fldCharType="end"/>
        </w:r>
      </w:hyperlink>
    </w:p>
    <w:p w14:paraId="63AEE286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8" w:history="1">
        <w:r w:rsidR="00553D79" w:rsidRPr="00AB688B">
          <w:rPr>
            <w:rStyle w:val="Hyperlink"/>
            <w:noProof/>
          </w:rPr>
          <w:t>7.0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Deployment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_Toc116039858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473525E4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9" w:history="1">
        <w:r w:rsidR="00553D79" w:rsidRPr="00AB688B">
          <w:rPr>
            <w:rStyle w:val="Hyperlink"/>
            <w:noProof/>
          </w:rPr>
          <w:t>8.0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Design Considerations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_Toc116039859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5CFB754B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60" w:history="1">
        <w:r w:rsidR="00553D79" w:rsidRPr="00AB688B">
          <w:rPr>
            <w:rStyle w:val="Hyperlink"/>
            <w:noProof/>
          </w:rPr>
          <w:t>8.1.1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Most Important and Common rules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35CF9371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1" w:history="1">
        <w:r w:rsidR="00553D79" w:rsidRPr="00AB688B">
          <w:rPr>
            <w:rStyle w:val="Hyperlink"/>
            <w:noProof/>
          </w:rPr>
          <w:t>9.0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Reference learning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25</w:t>
        </w:r>
        <w:r w:rsidR="00553D79">
          <w:rPr>
            <w:noProof/>
            <w:webHidden/>
          </w:rPr>
          <w:fldChar w:fldCharType="end"/>
        </w:r>
      </w:hyperlink>
    </w:p>
    <w:p w14:paraId="77581DAE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2" w:history="1">
        <w:r w:rsidR="00553D79" w:rsidRPr="00AB688B">
          <w:rPr>
            <w:rStyle w:val="Hyperlink"/>
            <w:noProof/>
          </w:rPr>
          <w:t>10.0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Project Templates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A778EEE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3" w:history="1">
        <w:r w:rsidR="00553D79" w:rsidRPr="00AB688B">
          <w:rPr>
            <w:rStyle w:val="Hyperlink"/>
            <w:noProof/>
          </w:rPr>
          <w:t>11.0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Change Log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603984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79B238EF" w14:textId="453F25A8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6039846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6039847"/>
      <w:r>
        <w:t>Purpose of this document</w:t>
      </w:r>
      <w:bookmarkEnd w:id="8"/>
      <w:bookmarkEnd w:id="9"/>
    </w:p>
    <w:p w14:paraId="68D60F6C" w14:textId="467EDEF6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623673">
        <w:t>Agile Project Management Tool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6039848"/>
      <w:r>
        <w:t>Project Overview</w:t>
      </w:r>
      <w:bookmarkEnd w:id="10"/>
      <w:bookmarkEnd w:id="12"/>
    </w:p>
    <w:p w14:paraId="020A48B8" w14:textId="77794883" w:rsidR="00BB7418" w:rsidRDefault="003D05FF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>Cognizant technology solutions undertakes a number of projects for their clients spread across the globe. In order to manage and track the progress of these projects the company has decided that a custom made agile project management tool will be developed by a team of internal developer. The project is aimed at helping the participants of the agile projects in tracking and managing the progress of the project.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6039849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438B6FE8" w:rsidR="009C5359" w:rsidRDefault="00A2357E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Project Management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78A7B998" w14:textId="7E04F00B" w:rsidR="001C7A52" w:rsidRPr="00B32812" w:rsidRDefault="003D05FF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This module</w:t>
            </w:r>
            <w:r w:rsidR="00A2357E">
              <w:rPr>
                <w:rFonts w:cs="Arial"/>
              </w:rPr>
              <w:t xml:space="preserve"> will be used by product owner for managing the projects</w:t>
            </w:r>
          </w:p>
          <w:p w14:paraId="5587EF4F" w14:textId="75BF72A2" w:rsidR="00B32812" w:rsidRPr="00A2357E" w:rsidRDefault="00A2357E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Product owners can create a new project</w:t>
            </w:r>
          </w:p>
          <w:p w14:paraId="4C9DA12B" w14:textId="57396741" w:rsidR="00A2357E" w:rsidRPr="00A2357E" w:rsidRDefault="00B27604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Add a new resource</w:t>
            </w:r>
          </w:p>
          <w:p w14:paraId="2C2A69D3" w14:textId="10D7760B" w:rsidR="00B32812" w:rsidRDefault="00A2357E" w:rsidP="00A2357E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Project owners can also update the current status of the project.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51329FC7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68ABE9AD" w:rsidR="009C5359" w:rsidRPr="00304D07" w:rsidRDefault="00A2357E" w:rsidP="00682AFE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Sprint management</w:t>
            </w:r>
            <w:r w:rsid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047551F4" w14:textId="076FFD32" w:rsidR="00682AFE" w:rsidRDefault="00682AF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The </w:t>
            </w:r>
            <w:r w:rsidR="00A2357E">
              <w:rPr>
                <w:rFonts w:cs="Arial"/>
              </w:rPr>
              <w:t>Sprint management</w:t>
            </w:r>
            <w:r>
              <w:rPr>
                <w:rFonts w:cs="Arial"/>
              </w:rPr>
              <w:t xml:space="preserve"> module will be used by product owners to manage </w:t>
            </w:r>
            <w:r w:rsidR="00042C57">
              <w:rPr>
                <w:rFonts w:cs="Arial"/>
              </w:rPr>
              <w:t>sprints</w:t>
            </w:r>
          </w:p>
          <w:p w14:paraId="23D5C007" w14:textId="66FE345E" w:rsidR="00682AFE" w:rsidRDefault="00682AF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This module will allow the product owners to create a </w:t>
            </w:r>
            <w:r w:rsidR="007B3138">
              <w:rPr>
                <w:rFonts w:cs="Arial"/>
              </w:rPr>
              <w:t>new sprint for a project</w:t>
            </w:r>
          </w:p>
          <w:p w14:paraId="307E13AC" w14:textId="4BD64284" w:rsidR="00682AFE" w:rsidRDefault="00A1365A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The module will also allow the product owners to schedule a meeting</w:t>
            </w:r>
          </w:p>
          <w:p w14:paraId="2D747959" w14:textId="44A10C80" w:rsidR="006557BE" w:rsidRPr="00A1365A" w:rsidRDefault="00A1365A" w:rsidP="007A1D20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Product owners can also </w:t>
            </w:r>
            <w:r w:rsidR="007A1D20">
              <w:rPr>
                <w:rFonts w:cs="Arial"/>
              </w:rPr>
              <w:t>re-schedule</w:t>
            </w:r>
            <w:r>
              <w:rPr>
                <w:rFonts w:cs="Arial"/>
              </w:rPr>
              <w:t xml:space="preserve"> a meeting </w:t>
            </w: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47E21545" w:rsidR="009C5359" w:rsidRDefault="009C5359" w:rsidP="008D5A9E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744" w:type="dxa"/>
          </w:tcPr>
          <w:p w14:paraId="3F552CD2" w14:textId="43314FA0" w:rsidR="009C5359" w:rsidRDefault="00DF770A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Product Backlog Management</w:t>
            </w:r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lastRenderedPageBreak/>
              <w:t>module</w:t>
            </w:r>
          </w:p>
        </w:tc>
        <w:tc>
          <w:tcPr>
            <w:tcW w:w="5379" w:type="dxa"/>
          </w:tcPr>
          <w:p w14:paraId="50496235" w14:textId="77777777" w:rsidR="003214B3" w:rsidRPr="00DF770A" w:rsidRDefault="00DF770A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lastRenderedPageBreak/>
              <w:t xml:space="preserve">The product owner will use this module to create a new EPIC for the sprint along with </w:t>
            </w:r>
            <w:proofErr w:type="spellStart"/>
            <w:r>
              <w:rPr>
                <w:rFonts w:cs="Arial"/>
                <w:color w:val="000000"/>
                <w:shd w:val="clear" w:color="auto" w:fill="FFFFFF"/>
              </w:rPr>
              <w:t>it’s</w:t>
            </w:r>
            <w:proofErr w:type="spellEnd"/>
            <w:r>
              <w:rPr>
                <w:rFonts w:cs="Arial"/>
                <w:color w:val="000000"/>
                <w:shd w:val="clear" w:color="auto" w:fill="FFFFFF"/>
              </w:rPr>
              <w:t xml:space="preserve"> user stories</w:t>
            </w:r>
          </w:p>
          <w:p w14:paraId="5E7E46F5" w14:textId="77777777" w:rsidR="00DF770A" w:rsidRPr="00DF770A" w:rsidRDefault="00DF770A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 xml:space="preserve">The developers will be able to work on their </w:t>
            </w:r>
            <w:r>
              <w:rPr>
                <w:rFonts w:cs="Arial"/>
                <w:color w:val="000000"/>
                <w:shd w:val="clear" w:color="auto" w:fill="FFFFFF"/>
              </w:rPr>
              <w:lastRenderedPageBreak/>
              <w:t>assigned user stories and update them once they are done</w:t>
            </w:r>
          </w:p>
          <w:p w14:paraId="41A5570B" w14:textId="7C78751A" w:rsidR="00DF770A" w:rsidRPr="00102F54" w:rsidRDefault="00DF770A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product owner will also be able to see a completion report on various user stories for a given sprint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2D74FF72" w:rsidR="009C5359" w:rsidRDefault="00A44F69" w:rsidP="008D5A9E">
            <w:pPr>
              <w:pStyle w:val="Bodytext"/>
              <w:ind w:left="0"/>
            </w:pPr>
            <w:r>
              <w:lastRenderedPageBreak/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3BD08297" w:rsidR="009C5359" w:rsidRPr="007356DD" w:rsidRDefault="007356DD" w:rsidP="00C1001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Defects management </w:t>
            </w:r>
            <w:r w:rsidR="00102F54">
              <w:t>module</w:t>
            </w:r>
          </w:p>
        </w:tc>
        <w:tc>
          <w:tcPr>
            <w:tcW w:w="5379" w:type="dxa"/>
          </w:tcPr>
          <w:p w14:paraId="7C70587E" w14:textId="77777777" w:rsidR="00C10010" w:rsidRDefault="007356DD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All the softwares developed at Cognizant are thoroughly tested for any defects. This module will help the agile teams in tracking and fixing defects in the project</w:t>
            </w:r>
          </w:p>
          <w:p w14:paraId="7E4E9E15" w14:textId="77777777" w:rsidR="007356DD" w:rsidRDefault="007356DD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A tester will be able to report any defects detected</w:t>
            </w:r>
          </w:p>
          <w:p w14:paraId="6B9DD681" w14:textId="77777777" w:rsidR="007356DD" w:rsidRDefault="007356DD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A developer will be able to work on fixing the defect and submit a report</w:t>
            </w:r>
          </w:p>
          <w:p w14:paraId="31AEF0AC" w14:textId="109B2F96" w:rsidR="007356DD" w:rsidRPr="00102F54" w:rsidRDefault="007356DD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product owner will be able to see a complete report on various defects</w:t>
            </w:r>
          </w:p>
        </w:tc>
      </w:tr>
    </w:tbl>
    <w:p w14:paraId="65A4490E" w14:textId="213B164A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E4542A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6039850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4A37D76B" w:rsidR="00DD1F25" w:rsidRDefault="00754122" w:rsidP="00BB4F5D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5B500C8B" wp14:editId="6E09882F">
            <wp:extent cx="4175943" cy="409561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289" cy="41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6039851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6E2C5322" w:rsidR="00DD1F25" w:rsidRDefault="00D93EDB" w:rsidP="00DD1F25">
      <w:pPr>
        <w:pStyle w:val="Bodytext"/>
        <w:keepNext/>
        <w:ind w:left="270" w:right="1109"/>
      </w:pPr>
      <w:r>
        <w:rPr>
          <w:noProof/>
        </w:rPr>
        <w:drawing>
          <wp:inline distT="0" distB="0" distL="0" distR="0" wp14:anchorId="357E2255" wp14:editId="6A6D7020">
            <wp:extent cx="3959189" cy="2720819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59" cy="27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6039852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phase. </w:t>
      </w:r>
    </w:p>
    <w:p w14:paraId="0E4F93FE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Each phase will have 4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247556A1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>In phase-2 the output will be a functional application with micro-service and the font-end.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milestone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</w:rPr>
        <w:drawing>
          <wp:inline distT="0" distB="0" distL="0" distR="0" wp14:anchorId="101416C6" wp14:editId="2BD5A32E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</w:rPr>
        <w:drawing>
          <wp:inline distT="0" distB="0" distL="0" distR="0" wp14:anchorId="1F962DFD" wp14:editId="2F577D05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6039853"/>
      <w:r w:rsidRPr="006474DF">
        <w:lastRenderedPageBreak/>
        <w:t>System Requirements</w:t>
      </w:r>
      <w:bookmarkEnd w:id="18"/>
      <w:bookmarkEnd w:id="19"/>
    </w:p>
    <w:p w14:paraId="6BFB2937" w14:textId="7A84BEBC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6039854"/>
      <w:r>
        <w:rPr>
          <w:rFonts w:ascii="Calibri" w:hAnsi="Calibri"/>
          <w:b/>
        </w:rPr>
        <w:t xml:space="preserve">Module – </w:t>
      </w:r>
      <w:r w:rsidR="00A2357E">
        <w:rPr>
          <w:rFonts w:ascii="Calibri" w:hAnsi="Calibri"/>
          <w:b/>
        </w:rPr>
        <w:t>Project Management</w:t>
      </w:r>
      <w:bookmarkEnd w:id="20"/>
    </w:p>
    <w:p w14:paraId="703E55D8" w14:textId="2057B8C8" w:rsidR="007C07A9" w:rsidRDefault="007C07A9" w:rsidP="000C7FB6">
      <w:r>
        <w:t xml:space="preserve">The </w:t>
      </w:r>
      <w:r w:rsidR="00A2357E">
        <w:t>Project Management</w:t>
      </w:r>
      <w:r>
        <w:t xml:space="preserve"> module will allow </w:t>
      </w:r>
      <w:r w:rsidR="00D93EDB">
        <w:t>product owners</w:t>
      </w:r>
      <w:r>
        <w:t xml:space="preserve"> to </w:t>
      </w:r>
      <w:r w:rsidR="00D93EDB">
        <w:t>manage the projects</w:t>
      </w:r>
      <w:r>
        <w:t>. The module will provide the following features.</w:t>
      </w:r>
    </w:p>
    <w:p w14:paraId="4464BC8B" w14:textId="195D89AA" w:rsidR="007C07A9" w:rsidRDefault="00DE6C25" w:rsidP="00395FDC">
      <w:pPr>
        <w:pStyle w:val="ListParagraph"/>
        <w:numPr>
          <w:ilvl w:val="0"/>
          <w:numId w:val="50"/>
        </w:numPr>
      </w:pPr>
      <w:r>
        <w:t>Creation of new project</w:t>
      </w:r>
    </w:p>
    <w:p w14:paraId="609D9B59" w14:textId="5376CB1D" w:rsidR="00DE6C25" w:rsidRDefault="00DE6C25" w:rsidP="00395FDC">
      <w:pPr>
        <w:pStyle w:val="ListParagraph"/>
        <w:numPr>
          <w:ilvl w:val="0"/>
          <w:numId w:val="50"/>
        </w:numPr>
      </w:pPr>
      <w:r>
        <w:t>Assigning a resource to a project</w:t>
      </w:r>
    </w:p>
    <w:p w14:paraId="3476FA8D" w14:textId="0F5AF3DA" w:rsidR="00DE6C25" w:rsidRDefault="00DE6C25" w:rsidP="00395FDC">
      <w:pPr>
        <w:pStyle w:val="ListParagraph"/>
        <w:numPr>
          <w:ilvl w:val="0"/>
          <w:numId w:val="50"/>
        </w:numPr>
      </w:pPr>
      <w:r>
        <w:t>Update the project status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5EE9A83C" w:rsidR="002D5F62" w:rsidRDefault="008D7506" w:rsidP="00877400">
      <w:pPr>
        <w:keepNext/>
        <w:spacing w:after="0"/>
        <w:ind w:left="720"/>
      </w:pPr>
      <w:r>
        <w:rPr>
          <w:noProof/>
        </w:rPr>
        <w:drawing>
          <wp:inline distT="0" distB="0" distL="0" distR="0" wp14:anchorId="44E7DE4A" wp14:editId="2EF27265">
            <wp:extent cx="3785488" cy="280813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5506" cy="28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06D03FCE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A2357E">
        <w:rPr>
          <w:sz w:val="16"/>
        </w:rPr>
        <w:t>Project Management</w:t>
      </w:r>
    </w:p>
    <w:p w14:paraId="6942F1B5" w14:textId="40B895B3" w:rsidR="008B3CFA" w:rsidRDefault="0038093F" w:rsidP="00395FDC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4E702E99" w14:textId="324DBC12" w:rsidR="0038093F" w:rsidRDefault="005F1F25" w:rsidP="00395FDC">
      <w:pPr>
        <w:pStyle w:val="ListParagraph"/>
        <w:numPr>
          <w:ilvl w:val="1"/>
          <w:numId w:val="20"/>
        </w:numPr>
      </w:pPr>
      <w:r>
        <w:t>Title, first name and last name must be minimum 3 characters long</w:t>
      </w:r>
    </w:p>
    <w:p w14:paraId="51F154C4" w14:textId="3693722E" w:rsidR="005F1F25" w:rsidRDefault="005F1F25" w:rsidP="00395FDC">
      <w:pPr>
        <w:pStyle w:val="ListParagraph"/>
        <w:numPr>
          <w:ilvl w:val="1"/>
          <w:numId w:val="20"/>
        </w:numPr>
      </w:pPr>
      <w:proofErr w:type="spellStart"/>
      <w:r>
        <w:t>ExpectedEndDate</w:t>
      </w:r>
      <w:proofErr w:type="spellEnd"/>
      <w:r>
        <w:t xml:space="preserve"> must be greater than start date</w:t>
      </w:r>
    </w:p>
    <w:p w14:paraId="0453C002" w14:textId="552D0A1B" w:rsidR="0038093F" w:rsidRDefault="005F1F25" w:rsidP="00395FDC">
      <w:pPr>
        <w:pStyle w:val="ListParagraph"/>
        <w:numPr>
          <w:ilvl w:val="1"/>
          <w:numId w:val="20"/>
        </w:numPr>
      </w:pPr>
      <w:r>
        <w:t>Allowed values for project status are – New/InProgress/Completed/Delayed/Cancelled</w:t>
      </w:r>
    </w:p>
    <w:p w14:paraId="002499D2" w14:textId="172DBC46" w:rsidR="007C07A9" w:rsidRDefault="007C07A9" w:rsidP="00395FDC">
      <w:pPr>
        <w:pStyle w:val="ListParagraph"/>
        <w:numPr>
          <w:ilvl w:val="1"/>
          <w:numId w:val="20"/>
        </w:numPr>
      </w:pPr>
      <w:r>
        <w:t>UserID should always be 6 characters long</w:t>
      </w:r>
    </w:p>
    <w:p w14:paraId="088C1FA5" w14:textId="02A6B85E" w:rsidR="00770276" w:rsidRDefault="00770276" w:rsidP="00395FDC">
      <w:pPr>
        <w:pStyle w:val="ListParagraph"/>
        <w:numPr>
          <w:ilvl w:val="1"/>
          <w:numId w:val="20"/>
        </w:numPr>
      </w:pPr>
      <w:r>
        <w:t>Allowed values for the role are Developer/Tester</w:t>
      </w:r>
    </w:p>
    <w:p w14:paraId="3D15D63C" w14:textId="1D2FCD12" w:rsidR="008D7506" w:rsidRDefault="008D7506" w:rsidP="008D7506">
      <w:r w:rsidRPr="008D7506">
        <w:rPr>
          <w:u w:val="single"/>
        </w:rPr>
        <w:t>Note</w:t>
      </w:r>
      <w:r>
        <w:t>: Add few clients on the application startup.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261B6782" w14:textId="045E9F67" w:rsidR="008D7506" w:rsidRDefault="008D7506" w:rsidP="00395FDC">
      <w:pPr>
        <w:pStyle w:val="ListParagraph"/>
        <w:numPr>
          <w:ilvl w:val="1"/>
          <w:numId w:val="21"/>
        </w:numPr>
      </w:pPr>
      <w:r>
        <w:t>Return list of clients</w:t>
      </w:r>
    </w:p>
    <w:p w14:paraId="47CC92A5" w14:textId="61568FF7" w:rsidR="008D7506" w:rsidRDefault="008D7506" w:rsidP="00395FDC">
      <w:pPr>
        <w:pStyle w:val="ListParagraph"/>
        <w:numPr>
          <w:ilvl w:val="1"/>
          <w:numId w:val="21"/>
        </w:numPr>
      </w:pPr>
      <w:r>
        <w:t>Insert a new project</w:t>
      </w:r>
    </w:p>
    <w:p w14:paraId="0E229FBB" w14:textId="69B6B5C7" w:rsidR="008D7506" w:rsidRDefault="008D7506" w:rsidP="00395FDC">
      <w:pPr>
        <w:pStyle w:val="ListParagraph"/>
        <w:numPr>
          <w:ilvl w:val="1"/>
          <w:numId w:val="21"/>
        </w:numPr>
      </w:pPr>
      <w:r>
        <w:lastRenderedPageBreak/>
        <w:t>Update an existing project</w:t>
      </w:r>
    </w:p>
    <w:p w14:paraId="50DDD810" w14:textId="3F99B2BB" w:rsidR="008D7506" w:rsidRDefault="008D7506" w:rsidP="00395FDC">
      <w:pPr>
        <w:pStyle w:val="ListParagraph"/>
        <w:numPr>
          <w:ilvl w:val="1"/>
          <w:numId w:val="21"/>
        </w:numPr>
      </w:pPr>
      <w:r>
        <w:t>Return list of projects</w:t>
      </w:r>
    </w:p>
    <w:p w14:paraId="03723A79" w14:textId="7419B5FC" w:rsidR="00DE5685" w:rsidRDefault="008D7506" w:rsidP="000E3ADA">
      <w:pPr>
        <w:pStyle w:val="ListParagraph"/>
        <w:numPr>
          <w:ilvl w:val="1"/>
          <w:numId w:val="21"/>
        </w:numPr>
      </w:pPr>
      <w:r>
        <w:t>Insert a new resource</w:t>
      </w:r>
    </w:p>
    <w:p w14:paraId="19676BF3" w14:textId="77777777" w:rsidR="00A14A89" w:rsidRDefault="00A14A89" w:rsidP="00A14A89">
      <w:pPr>
        <w:pStyle w:val="ListParagraph"/>
        <w:ind w:left="1440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176BD678" w14:textId="45F93898" w:rsidR="002E2932" w:rsidRDefault="00A14A89" w:rsidP="00395FDC">
      <w:pPr>
        <w:pStyle w:val="ListParagraph"/>
        <w:numPr>
          <w:ilvl w:val="1"/>
          <w:numId w:val="22"/>
        </w:numPr>
      </w:pPr>
      <w:r>
        <w:t>Return clients list</w:t>
      </w:r>
    </w:p>
    <w:p w14:paraId="542B61F3" w14:textId="776D0BCF" w:rsidR="004E40A6" w:rsidRDefault="00A14A89" w:rsidP="00395FDC">
      <w:pPr>
        <w:pStyle w:val="ListParagraph"/>
        <w:numPr>
          <w:ilvl w:val="1"/>
          <w:numId w:val="22"/>
        </w:numPr>
      </w:pPr>
      <w:r>
        <w:t>Add new project</w:t>
      </w:r>
    </w:p>
    <w:p w14:paraId="4BDFDDD9" w14:textId="7BF1080B" w:rsidR="004E40A6" w:rsidRDefault="00A14A89" w:rsidP="00395FDC">
      <w:pPr>
        <w:pStyle w:val="ListParagraph"/>
        <w:numPr>
          <w:ilvl w:val="1"/>
          <w:numId w:val="22"/>
        </w:numPr>
      </w:pPr>
      <w:r>
        <w:t>Update existing project</w:t>
      </w:r>
    </w:p>
    <w:p w14:paraId="6769D41D" w14:textId="61FB5B63" w:rsidR="00A14A89" w:rsidRDefault="00A14A89" w:rsidP="00395FDC">
      <w:pPr>
        <w:pStyle w:val="ListParagraph"/>
        <w:numPr>
          <w:ilvl w:val="1"/>
          <w:numId w:val="22"/>
        </w:numPr>
      </w:pPr>
      <w:r>
        <w:t>Return projects list</w:t>
      </w:r>
    </w:p>
    <w:p w14:paraId="6217EBC0" w14:textId="02EDD2AA" w:rsidR="004E40A6" w:rsidRDefault="00A14A89" w:rsidP="00A14A89">
      <w:pPr>
        <w:pStyle w:val="ListParagraph"/>
        <w:numPr>
          <w:ilvl w:val="1"/>
          <w:numId w:val="22"/>
        </w:numPr>
      </w:pPr>
      <w:r>
        <w:t>Add new resource</w:t>
      </w: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6715907B" w14:textId="0199F8FF" w:rsidR="004E40A6" w:rsidRDefault="004E40A6" w:rsidP="00395FDC">
      <w:pPr>
        <w:pStyle w:val="ListParagraph"/>
        <w:numPr>
          <w:ilvl w:val="1"/>
          <w:numId w:val="22"/>
        </w:numPr>
      </w:pPr>
      <w:r>
        <w:t>UserId must be auto-generated</w:t>
      </w:r>
      <w:r w:rsidR="00C93A58">
        <w:t>. It should be in the format XY0000. First 2 letters of lastname followed by a 4 digit number</w:t>
      </w:r>
    </w:p>
    <w:p w14:paraId="27FF20CC" w14:textId="527AF4E0" w:rsidR="00C93A58" w:rsidRDefault="00C93A58" w:rsidP="00395FDC">
      <w:pPr>
        <w:pStyle w:val="ListParagraph"/>
        <w:numPr>
          <w:ilvl w:val="1"/>
          <w:numId w:val="22"/>
        </w:numPr>
      </w:pPr>
      <w:r>
        <w:t>Phone number should</w:t>
      </w:r>
      <w:r w:rsidR="00EA1233">
        <w:t xml:space="preserve"> </w:t>
      </w:r>
      <w:r>
        <w:t>be exactly 10 digits long</w:t>
      </w:r>
    </w:p>
    <w:p w14:paraId="0AF1FBAC" w14:textId="1E8B38E2" w:rsidR="00C93A58" w:rsidRDefault="00C93A58" w:rsidP="00395FDC">
      <w:pPr>
        <w:pStyle w:val="ListParagraph"/>
        <w:numPr>
          <w:ilvl w:val="1"/>
          <w:numId w:val="22"/>
        </w:numPr>
      </w:pPr>
      <w:r>
        <w:t>Email address should always have @cognizant.com</w:t>
      </w:r>
    </w:p>
    <w:p w14:paraId="3263178D" w14:textId="5E11E63E" w:rsidR="00C93A58" w:rsidRDefault="00C93A58" w:rsidP="00395FDC">
      <w:pPr>
        <w:pStyle w:val="ListParagraph"/>
        <w:numPr>
          <w:ilvl w:val="1"/>
          <w:numId w:val="22"/>
        </w:numPr>
      </w:pPr>
      <w:r>
        <w:t>Firstname and lastname should only have alphabets and last name must be minimum 3 characters long.</w:t>
      </w:r>
    </w:p>
    <w:p w14:paraId="6FBABA31" w14:textId="67B36FD0" w:rsidR="00C93A58" w:rsidRDefault="00EA1233" w:rsidP="00395FDC">
      <w:pPr>
        <w:pStyle w:val="ListParagraph"/>
        <w:numPr>
          <w:ilvl w:val="1"/>
          <w:numId w:val="22"/>
        </w:numPr>
      </w:pPr>
      <w:r>
        <w:t>Each project is allowed a maximum of 50 developers and 10 testers, if the limit exceeds then raise a user-defined exception as “</w:t>
      </w:r>
      <w:proofErr w:type="spellStart"/>
      <w:r>
        <w:t>MaximumResourceLimitReachedException</w:t>
      </w:r>
      <w:proofErr w:type="spellEnd"/>
      <w:r>
        <w:t>”.</w:t>
      </w:r>
    </w:p>
    <w:p w14:paraId="64AD68CE" w14:textId="6B9A8851" w:rsidR="00EA1233" w:rsidRDefault="00EA1233" w:rsidP="00395FDC">
      <w:pPr>
        <w:pStyle w:val="ListParagraph"/>
        <w:numPr>
          <w:ilvl w:val="1"/>
          <w:numId w:val="22"/>
        </w:numPr>
      </w:pPr>
      <w:r>
        <w:t>Adding a resource to a cancelled projects should not be allowed.</w:t>
      </w: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r w:rsidR="00AD18A7">
        <w:t>json</w:t>
      </w:r>
      <w:r w:rsidR="00196338">
        <w:t xml:space="preserve"> file.</w:t>
      </w:r>
    </w:p>
    <w:p w14:paraId="75583F13" w14:textId="08E2BAA6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E4542A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 w:rsidR="00A2357E">
        <w:rPr>
          <w:sz w:val="16"/>
        </w:rPr>
        <w:t>Project Management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5F8FF038" w:rsidR="009D763B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/api/clients</w:t>
            </w:r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2FFF6B56" w:rsidR="009D763B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74C597A8" w:rsidR="009D763B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5B580AEE" w:rsidR="00E51169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ACC7A85" w14:textId="5BA832E3" w:rsidR="009D763B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Endpoint will be responsible for displaying the list of clients present in the database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1DB36A14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Outputs</w:t>
            </w:r>
          </w:p>
        </w:tc>
        <w:tc>
          <w:tcPr>
            <w:tcW w:w="6269" w:type="dxa"/>
          </w:tcPr>
          <w:p w14:paraId="5FFE768A" w14:textId="5EB513EB" w:rsidR="009D763B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ClientDTOs</w:t>
            </w:r>
            <w:proofErr w:type="spellEnd"/>
          </w:p>
        </w:tc>
      </w:tr>
    </w:tbl>
    <w:p w14:paraId="46A17ACC" w14:textId="2E63C20E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 w:rsidR="00516FB7">
        <w:rPr>
          <w:sz w:val="16"/>
        </w:rPr>
        <w:t xml:space="preserve"> </w:t>
      </w:r>
      <w:r w:rsidR="00A2357E">
        <w:rPr>
          <w:sz w:val="16"/>
        </w:rPr>
        <w:t>Project Management</w:t>
      </w:r>
      <w:r w:rsidR="00516FB7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1DB1E48E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/api/projects/new</w:t>
            </w:r>
          </w:p>
        </w:tc>
      </w:tr>
      <w:tr w:rsidR="0076219F" w14:paraId="7706E03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C99DE9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45FC6FB7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76219F" w14:paraId="000F26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00568FC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13D7A0E3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product owner will be able to add a new project details into the system</w:t>
            </w:r>
          </w:p>
        </w:tc>
      </w:tr>
      <w:tr w:rsidR="0076219F" w14:paraId="37F90EC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5243F025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ProjectDTO</w:t>
            </w:r>
            <w:proofErr w:type="spellEnd"/>
          </w:p>
        </w:tc>
      </w:tr>
      <w:tr w:rsidR="0076219F" w14:paraId="4DDBEB7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13608ED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A521078" w14:textId="75AAADB3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 w:rsidR="00A2357E">
        <w:rPr>
          <w:sz w:val="16"/>
        </w:rPr>
        <w:t>Project Management</w:t>
      </w:r>
      <w:r w:rsidR="00516FB7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7523FAFD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/api/projects</w:t>
            </w:r>
          </w:p>
        </w:tc>
      </w:tr>
      <w:tr w:rsidR="0076219F" w14:paraId="08772F9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060AB08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178E13C5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owners</w:t>
            </w:r>
          </w:p>
        </w:tc>
      </w:tr>
      <w:tr w:rsidR="0076219F" w14:paraId="13741A8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43513CAA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38B7305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1E91310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product owners to view all the projects present in the system</w:t>
            </w:r>
          </w:p>
        </w:tc>
      </w:tr>
      <w:tr w:rsidR="0076219F" w14:paraId="1589E0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5F883941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219F" w14:paraId="581B3FF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4313C41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ProjectDTOs</w:t>
            </w:r>
            <w:proofErr w:type="spellEnd"/>
          </w:p>
        </w:tc>
      </w:tr>
    </w:tbl>
    <w:p w14:paraId="48AE2D9F" w14:textId="5AB3D881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A2357E">
        <w:rPr>
          <w:sz w:val="16"/>
        </w:rPr>
        <w:t>Project Management</w:t>
      </w:r>
      <w:r w:rsidR="00516FB7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0BE9309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C855F5B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3A7EAD7" w14:textId="50E2D9D7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/projects/&lt;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projectcode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76219F" w14:paraId="4BEBC6A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BF90B4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C31C1FC" w14:textId="74FB76D9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76219F" w14:paraId="4A2802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31A4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E80B18C" w14:textId="6E0B522C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Project owner</w:t>
            </w:r>
          </w:p>
        </w:tc>
      </w:tr>
      <w:tr w:rsidR="0076219F" w14:paraId="786908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BFB973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5EAAE" w14:textId="435C5F31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11259CD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06D6C0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D5B24A" w14:textId="3E0DB330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</w:t>
            </w:r>
            <w:r w:rsidR="0002183E">
              <w:rPr>
                <w:rFonts w:ascii="Arial" w:hAnsi="Arial" w:cs="Arial"/>
                <w:sz w:val="20"/>
                <w:szCs w:val="20"/>
              </w:rPr>
              <w:t>the user will be able to change the status of the project in the system</w:t>
            </w:r>
          </w:p>
        </w:tc>
      </w:tr>
      <w:tr w:rsidR="0076219F" w14:paraId="1B9D8EF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AFDF94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503211" w14:textId="29CBFF86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ProjectCode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ProjectDTO</w:t>
            </w:r>
            <w:proofErr w:type="spellEnd"/>
          </w:p>
        </w:tc>
      </w:tr>
      <w:tr w:rsidR="0076219F" w14:paraId="2DE3C8D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6827CF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FFC98B" w14:textId="1216792C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C7AE85A" w14:textId="660ACE83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A2357E">
        <w:rPr>
          <w:sz w:val="16"/>
        </w:rPr>
        <w:t>Project Management</w:t>
      </w:r>
      <w:r w:rsidR="00516FB7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4872C4C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51D9005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A2AD67A" w14:textId="4F0B294D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02183E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02183E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02183E">
              <w:rPr>
                <w:rFonts w:ascii="Arial" w:hAnsi="Arial" w:cs="Arial"/>
                <w:sz w:val="20"/>
                <w:szCs w:val="20"/>
              </w:rPr>
              <w:t>/projects/</w:t>
            </w:r>
            <w:proofErr w:type="spellStart"/>
            <w:r w:rsidRPr="0002183E">
              <w:rPr>
                <w:rFonts w:ascii="Arial" w:hAnsi="Arial" w:cs="Arial"/>
                <w:sz w:val="20"/>
                <w:szCs w:val="20"/>
              </w:rPr>
              <w:t>addresource</w:t>
            </w:r>
            <w:proofErr w:type="spellEnd"/>
          </w:p>
        </w:tc>
      </w:tr>
      <w:tr w:rsidR="0076219F" w14:paraId="79884A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5F525C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8B6D7F9" w14:textId="7A3C4B5B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348C5" w14:paraId="39E903B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C9ABD7C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643242" w14:textId="7623E0D6" w:rsidR="00A348C5" w:rsidRPr="009D763B" w:rsidRDefault="0002183E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348C5" w14:paraId="14FC96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F5E7D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918BC4D" w14:textId="59755878" w:rsidR="00A348C5" w:rsidRPr="009D763B" w:rsidRDefault="0002183E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348C5" w14:paraId="65A7B5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9179C98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9DF46B0" w14:textId="05CFCEA3" w:rsidR="00A348C5" w:rsidRPr="009D763B" w:rsidRDefault="0002183E" w:rsidP="00E5051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product owner can add a new resource into the system</w:t>
            </w:r>
          </w:p>
        </w:tc>
      </w:tr>
      <w:tr w:rsidR="00A348C5" w14:paraId="359BBEA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DDBF7F1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AC3D3A9" w14:textId="1036EAEE" w:rsidR="00A348C5" w:rsidRPr="009D763B" w:rsidRDefault="0002183E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ResourceDTO</w:t>
            </w:r>
            <w:proofErr w:type="spellEnd"/>
          </w:p>
        </w:tc>
      </w:tr>
      <w:tr w:rsidR="00A348C5" w14:paraId="27A1066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EDF8B7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6B5B78" w14:textId="4D984F6E" w:rsidR="00A348C5" w:rsidRPr="009D763B" w:rsidRDefault="0002183E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  <w:r w:rsidR="001225F7">
              <w:rPr>
                <w:rFonts w:ascii="Arial" w:hAnsi="Arial" w:cs="Arial"/>
                <w:sz w:val="20"/>
                <w:szCs w:val="20"/>
              </w:rPr>
              <w:t xml:space="preserve"> and userid of new resource</w:t>
            </w:r>
          </w:p>
        </w:tc>
      </w:tr>
    </w:tbl>
    <w:p w14:paraId="69D55FBE" w14:textId="77777777" w:rsidR="00EA1233" w:rsidRDefault="00EA1233" w:rsidP="003F4FCF">
      <w:pPr>
        <w:pStyle w:val="ListParagraph"/>
        <w:ind w:left="0"/>
        <w:rPr>
          <w:b/>
          <w:u w:val="single"/>
        </w:rPr>
      </w:pPr>
    </w:p>
    <w:p w14:paraId="0FFF5684" w14:textId="6A1E8729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4DC5E9F2" w:rsidR="00636622" w:rsidRPr="00636622" w:rsidRDefault="00C85626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CreateProjectComponent</w:t>
      </w:r>
      <w:proofErr w:type="spellEnd"/>
    </w:p>
    <w:p w14:paraId="1EE19911" w14:textId="31C760FD" w:rsidR="00636622" w:rsidRDefault="00636622" w:rsidP="00395FDC">
      <w:pPr>
        <w:pStyle w:val="ListParagraph"/>
        <w:numPr>
          <w:ilvl w:val="0"/>
          <w:numId w:val="52"/>
        </w:numPr>
      </w:pPr>
      <w:r>
        <w:t xml:space="preserve">Create a component which will be used by </w:t>
      </w:r>
      <w:r w:rsidR="00C85626">
        <w:t>product owners for adding a new project</w:t>
      </w:r>
    </w:p>
    <w:p w14:paraId="76BC52F4" w14:textId="6B25235F" w:rsidR="00C85626" w:rsidRDefault="00C85626" w:rsidP="00395FDC">
      <w:pPr>
        <w:pStyle w:val="ListParagraph"/>
        <w:numPr>
          <w:ilvl w:val="0"/>
          <w:numId w:val="52"/>
        </w:numPr>
      </w:pPr>
      <w:r>
        <w:t>The component should provide a form for the user</w:t>
      </w:r>
    </w:p>
    <w:p w14:paraId="48E0979C" w14:textId="2373AD94" w:rsidR="00C85626" w:rsidRDefault="00C85626" w:rsidP="00395FDC">
      <w:pPr>
        <w:pStyle w:val="ListParagraph"/>
        <w:numPr>
          <w:ilvl w:val="0"/>
          <w:numId w:val="52"/>
        </w:numPr>
      </w:pPr>
      <w:r>
        <w:t>The client list must be selected from a dropdown list</w:t>
      </w:r>
    </w:p>
    <w:p w14:paraId="0845BB92" w14:textId="77777777" w:rsidR="00C85626" w:rsidRDefault="00C85626" w:rsidP="00C85626">
      <w:pPr>
        <w:pStyle w:val="ListParagraph"/>
        <w:numPr>
          <w:ilvl w:val="0"/>
          <w:numId w:val="52"/>
        </w:numPr>
      </w:pPr>
      <w:r>
        <w:t>Once all the project details are validated, user should be able to submit the form and get an acknowledgement.</w:t>
      </w:r>
    </w:p>
    <w:p w14:paraId="2814AF08" w14:textId="763986CF" w:rsidR="007C508A" w:rsidRDefault="00C85626" w:rsidP="00C85626">
      <w:pPr>
        <w:pStyle w:val="ListParagraph"/>
        <w:ind w:left="1080"/>
      </w:pPr>
      <w:r>
        <w:t xml:space="preserve"> </w:t>
      </w:r>
    </w:p>
    <w:p w14:paraId="175C4CF4" w14:textId="3AFB75D8" w:rsidR="007C508A" w:rsidRPr="007C508A" w:rsidRDefault="00C85626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lastRenderedPageBreak/>
        <w:t>AddResource</w:t>
      </w:r>
      <w:r w:rsidR="007C508A" w:rsidRPr="007C508A">
        <w:rPr>
          <w:u w:val="single"/>
        </w:rPr>
        <w:t>Component</w:t>
      </w:r>
      <w:proofErr w:type="spellEnd"/>
    </w:p>
    <w:p w14:paraId="3C8B9EC6" w14:textId="24FE2DC0" w:rsidR="007C508A" w:rsidRDefault="007C508A" w:rsidP="00395FDC">
      <w:pPr>
        <w:pStyle w:val="ListParagraph"/>
        <w:numPr>
          <w:ilvl w:val="0"/>
          <w:numId w:val="53"/>
        </w:numPr>
      </w:pPr>
      <w:r>
        <w:t xml:space="preserve">Design a </w:t>
      </w:r>
      <w:r w:rsidR="00500ABB">
        <w:t>add resource</w:t>
      </w:r>
      <w:r>
        <w:t xml:space="preserve"> component and provide a navigation to it via navbar</w:t>
      </w:r>
    </w:p>
    <w:p w14:paraId="6AB540E6" w14:textId="77777777" w:rsidR="00500ABB" w:rsidRDefault="007C508A" w:rsidP="00395FDC">
      <w:pPr>
        <w:pStyle w:val="ListParagraph"/>
        <w:numPr>
          <w:ilvl w:val="0"/>
          <w:numId w:val="53"/>
        </w:numPr>
      </w:pPr>
      <w:r>
        <w:t xml:space="preserve">The component must accept the </w:t>
      </w:r>
      <w:r w:rsidR="00500ABB">
        <w:t>resource details using the HTML5 form elements.</w:t>
      </w:r>
    </w:p>
    <w:p w14:paraId="5D2BDB78" w14:textId="77777777" w:rsidR="00500ABB" w:rsidRDefault="00500ABB" w:rsidP="00395FDC">
      <w:pPr>
        <w:pStyle w:val="ListParagraph"/>
        <w:numPr>
          <w:ilvl w:val="0"/>
          <w:numId w:val="53"/>
        </w:numPr>
      </w:pPr>
      <w:r>
        <w:t>The role of user should be selected using the radio buttons</w:t>
      </w:r>
    </w:p>
    <w:p w14:paraId="5CF429EA" w14:textId="7900C5FB" w:rsidR="007C508A" w:rsidRDefault="00500ABB" w:rsidP="00395FDC">
      <w:pPr>
        <w:pStyle w:val="ListParagraph"/>
        <w:numPr>
          <w:ilvl w:val="0"/>
          <w:numId w:val="53"/>
        </w:numPr>
      </w:pPr>
      <w:r>
        <w:t>Use a dropdown list to choose a project</w:t>
      </w:r>
      <w:r w:rsidR="007C508A">
        <w:t xml:space="preserve"> </w:t>
      </w:r>
    </w:p>
    <w:p w14:paraId="6F4D125A" w14:textId="162CE4FC" w:rsidR="007C508A" w:rsidRDefault="007C508A" w:rsidP="00395FDC">
      <w:pPr>
        <w:pStyle w:val="ListParagraph"/>
        <w:numPr>
          <w:ilvl w:val="0"/>
          <w:numId w:val="53"/>
        </w:numPr>
      </w:pPr>
      <w:r>
        <w:t>Before submitting the form ensure that all fields are validated</w:t>
      </w:r>
    </w:p>
    <w:p w14:paraId="278569FA" w14:textId="0C572F0B" w:rsidR="007C508A" w:rsidRDefault="00500ABB" w:rsidP="00395FDC">
      <w:pPr>
        <w:pStyle w:val="ListParagraph"/>
        <w:numPr>
          <w:ilvl w:val="0"/>
          <w:numId w:val="53"/>
        </w:numPr>
      </w:pPr>
      <w:r>
        <w:t>Once the form is submitted successfully, display an acknowledgement along with the newly generated user id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75A99336" w14:textId="14ACF69D" w:rsidR="007C508A" w:rsidRPr="007C508A" w:rsidRDefault="003012A1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Projects</w:t>
      </w:r>
      <w:r w:rsidR="00542ACC">
        <w:rPr>
          <w:u w:val="single"/>
        </w:rPr>
        <w:t>Component</w:t>
      </w:r>
      <w:proofErr w:type="spellEnd"/>
    </w:p>
    <w:p w14:paraId="1DBD0BDD" w14:textId="6B71896E" w:rsidR="009850C0" w:rsidRDefault="009850C0" w:rsidP="00395FDC">
      <w:pPr>
        <w:pStyle w:val="ListParagraph"/>
        <w:numPr>
          <w:ilvl w:val="0"/>
          <w:numId w:val="54"/>
        </w:numPr>
      </w:pPr>
      <w:r>
        <w:t xml:space="preserve">Develop a component which will be used </w:t>
      </w:r>
      <w:r w:rsidR="007D283F">
        <w:t>for updating the status of the projects</w:t>
      </w:r>
    </w:p>
    <w:p w14:paraId="394371CD" w14:textId="3907EAC3" w:rsidR="007D283F" w:rsidRDefault="007D283F" w:rsidP="00395FDC">
      <w:pPr>
        <w:pStyle w:val="ListParagraph"/>
        <w:numPr>
          <w:ilvl w:val="0"/>
          <w:numId w:val="54"/>
        </w:numPr>
      </w:pPr>
      <w:r>
        <w:t>Provide a navigation to the component from the menu bar of the application</w:t>
      </w:r>
    </w:p>
    <w:p w14:paraId="7DB2377E" w14:textId="3F25EBD5" w:rsidR="007D283F" w:rsidRDefault="007D283F" w:rsidP="00395FDC">
      <w:pPr>
        <w:pStyle w:val="ListParagraph"/>
        <w:numPr>
          <w:ilvl w:val="0"/>
          <w:numId w:val="54"/>
        </w:numPr>
      </w:pPr>
      <w:r>
        <w:t>The component should display the existing projects in a bootstrap table.</w:t>
      </w:r>
    </w:p>
    <w:p w14:paraId="6E4A9AEA" w14:textId="0887C242" w:rsidR="007D283F" w:rsidRDefault="007D283F" w:rsidP="00395FDC">
      <w:pPr>
        <w:pStyle w:val="ListParagraph"/>
        <w:numPr>
          <w:ilvl w:val="0"/>
          <w:numId w:val="54"/>
        </w:numPr>
      </w:pPr>
      <w:r>
        <w:t>Each row should contain a dropdown list to change the status of the project.</w:t>
      </w:r>
    </w:p>
    <w:p w14:paraId="2CD528B7" w14:textId="7D76619A" w:rsidR="007D283F" w:rsidRDefault="007D283F" w:rsidP="00395FDC">
      <w:pPr>
        <w:pStyle w:val="ListParagraph"/>
        <w:numPr>
          <w:ilvl w:val="0"/>
          <w:numId w:val="54"/>
        </w:numPr>
      </w:pPr>
      <w:r>
        <w:t>If the project is completed or cancelled, then no dropdown for status should be provided</w:t>
      </w:r>
    </w:p>
    <w:p w14:paraId="678F3F25" w14:textId="19C04474" w:rsidR="007D283F" w:rsidRDefault="007D283F" w:rsidP="00395FDC">
      <w:pPr>
        <w:pStyle w:val="ListParagraph"/>
        <w:numPr>
          <w:ilvl w:val="0"/>
          <w:numId w:val="54"/>
        </w:numPr>
      </w:pPr>
      <w:r>
        <w:t>Add a button next to dropdown to save the status.</w:t>
      </w:r>
    </w:p>
    <w:p w14:paraId="76DF6078" w14:textId="0C29A97A" w:rsidR="008B16ED" w:rsidRPr="008B16ED" w:rsidRDefault="007D283F" w:rsidP="007D283F">
      <w:pPr>
        <w:pStyle w:val="ListParagraph"/>
        <w:numPr>
          <w:ilvl w:val="0"/>
          <w:numId w:val="54"/>
        </w:numPr>
        <w:rPr>
          <w:u w:val="single"/>
        </w:rPr>
      </w:pPr>
      <w:r>
        <w:t>Upon saving the status successfully display an acknowledgement.</w:t>
      </w:r>
      <w:r w:rsidRPr="008B16ED">
        <w:rPr>
          <w:u w:val="single"/>
        </w:rPr>
        <w:t xml:space="preserve"> </w:t>
      </w: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6C18330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EA0DEB">
        <w:t>micro 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0C67D8B" w14:textId="7A100000" w:rsidR="00484955" w:rsidRPr="00A93AD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2AD34C1" w14:textId="77777777" w:rsidR="00A93AD1" w:rsidRDefault="00A93AD1" w:rsidP="00A93AD1">
      <w:pPr>
        <w:rPr>
          <w:b/>
          <w:bCs/>
        </w:rPr>
      </w:pPr>
    </w:p>
    <w:p w14:paraId="08597B28" w14:textId="2468CF29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6039855"/>
      <w:r>
        <w:rPr>
          <w:rFonts w:ascii="Calibri" w:hAnsi="Calibri"/>
          <w:b/>
        </w:rPr>
        <w:t xml:space="preserve">Module – </w:t>
      </w:r>
      <w:r w:rsidR="00A2357E">
        <w:rPr>
          <w:rFonts w:ascii="Calibri" w:hAnsi="Calibri"/>
          <w:b/>
        </w:rPr>
        <w:t>Sprint management</w:t>
      </w:r>
      <w:bookmarkEnd w:id="21"/>
      <w:r w:rsidR="00756C46">
        <w:rPr>
          <w:rFonts w:ascii="Calibri" w:hAnsi="Calibri"/>
          <w:b/>
        </w:rPr>
        <w:t xml:space="preserve"> </w:t>
      </w:r>
    </w:p>
    <w:p w14:paraId="6BD66FFE" w14:textId="398FCA90" w:rsidR="00A93AD1" w:rsidRDefault="00607F89" w:rsidP="00A93AD1">
      <w:r>
        <w:t>This module will provide various features to the product owner</w:t>
      </w:r>
      <w:r w:rsidR="00CB021F">
        <w:t xml:space="preserve"> for </w:t>
      </w:r>
      <w:r w:rsidR="00A2357E">
        <w:t>Sprint management</w:t>
      </w:r>
      <w:r w:rsidR="00CB021F">
        <w:t xml:space="preserve"> activities. Below are the features provided by this module</w:t>
      </w:r>
    </w:p>
    <w:p w14:paraId="5DA4DB8F" w14:textId="26B16CC0" w:rsidR="005726D9" w:rsidRDefault="00BF1016" w:rsidP="00395FDC">
      <w:pPr>
        <w:pStyle w:val="ListParagraph"/>
        <w:numPr>
          <w:ilvl w:val="0"/>
          <w:numId w:val="55"/>
        </w:numPr>
      </w:pPr>
      <w:r>
        <w:t>Create a new sprint for the project</w:t>
      </w:r>
    </w:p>
    <w:p w14:paraId="4A6C6E0B" w14:textId="150C0DE4" w:rsidR="00BF1016" w:rsidRDefault="00BF1016" w:rsidP="00395FDC">
      <w:pPr>
        <w:pStyle w:val="ListParagraph"/>
        <w:numPr>
          <w:ilvl w:val="0"/>
          <w:numId w:val="55"/>
        </w:numPr>
      </w:pPr>
      <w:r>
        <w:t>Schedule a new meeting for a sprint</w:t>
      </w:r>
    </w:p>
    <w:p w14:paraId="521A80DE" w14:textId="0E30E7E0" w:rsidR="00536DAC" w:rsidRDefault="00BF1016" w:rsidP="00BF1016">
      <w:pPr>
        <w:pStyle w:val="ListParagraph"/>
        <w:numPr>
          <w:ilvl w:val="0"/>
          <w:numId w:val="55"/>
        </w:numPr>
      </w:pPr>
      <w:r>
        <w:t>Update the meeting status</w:t>
      </w:r>
    </w:p>
    <w:p w14:paraId="437292F4" w14:textId="77777777" w:rsidR="00C56C44" w:rsidRDefault="00C56C44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29EA218D" w14:textId="464440B1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4AE590F" w14:textId="5013118E" w:rsidR="002C2CFB" w:rsidRDefault="0074112F" w:rsidP="002C2CFB">
      <w:pPr>
        <w:pStyle w:val="ListParagraph"/>
        <w:keepNext/>
      </w:pPr>
      <w:r>
        <w:rPr>
          <w:noProof/>
        </w:rPr>
        <w:drawing>
          <wp:inline distT="0" distB="0" distL="0" distR="0" wp14:anchorId="06955DA4" wp14:editId="00D4ABF5">
            <wp:extent cx="4220308" cy="20193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1448" cy="20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23ADF14E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A2357E">
        <w:rPr>
          <w:sz w:val="16"/>
        </w:rPr>
        <w:t>Sprint management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>Apply the following constraints apart from primary keys and foreign keys on the database</w:t>
      </w:r>
    </w:p>
    <w:p w14:paraId="7497A22C" w14:textId="325110E1" w:rsidR="007241B0" w:rsidRDefault="007241B0" w:rsidP="00395FDC">
      <w:pPr>
        <w:pStyle w:val="ListParagraph"/>
        <w:numPr>
          <w:ilvl w:val="1"/>
          <w:numId w:val="27"/>
        </w:numPr>
      </w:pPr>
      <w:r>
        <w:t>Sprint created on date must be taken as today by default.</w:t>
      </w:r>
    </w:p>
    <w:p w14:paraId="78355D81" w14:textId="0E7B4403" w:rsidR="007241B0" w:rsidRDefault="007241B0" w:rsidP="00395FDC">
      <w:pPr>
        <w:pStyle w:val="ListParagraph"/>
        <w:numPr>
          <w:ilvl w:val="1"/>
          <w:numId w:val="27"/>
        </w:numPr>
      </w:pPr>
      <w:r>
        <w:t xml:space="preserve">Allowed values for meeting types are – </w:t>
      </w:r>
      <w:proofErr w:type="spellStart"/>
      <w:r>
        <w:t>DailyScrum</w:t>
      </w:r>
      <w:proofErr w:type="spellEnd"/>
      <w:r>
        <w:t>/</w:t>
      </w:r>
      <w:proofErr w:type="spellStart"/>
      <w:r>
        <w:t>SprintPlanning</w:t>
      </w:r>
      <w:proofErr w:type="spellEnd"/>
      <w:r>
        <w:t>/</w:t>
      </w:r>
      <w:proofErr w:type="spellStart"/>
      <w:r>
        <w:t>SprintReview</w:t>
      </w:r>
      <w:proofErr w:type="spellEnd"/>
      <w:r>
        <w:t>/</w:t>
      </w:r>
      <w:proofErr w:type="spellStart"/>
      <w:r>
        <w:t>SprintRetrospective</w:t>
      </w:r>
      <w:proofErr w:type="spellEnd"/>
    </w:p>
    <w:p w14:paraId="04F0BE46" w14:textId="5275F3FF" w:rsidR="0074112F" w:rsidRDefault="0074112F" w:rsidP="00395FDC">
      <w:pPr>
        <w:pStyle w:val="ListParagraph"/>
        <w:numPr>
          <w:ilvl w:val="1"/>
          <w:numId w:val="27"/>
        </w:numPr>
      </w:pPr>
      <w:r>
        <w:t>Values allowed for the meeting status are – scheduled, completed, cancelled, rescheduled</w:t>
      </w:r>
    </w:p>
    <w:p w14:paraId="46269D86" w14:textId="121E6112" w:rsidR="0074112F" w:rsidRDefault="0074112F" w:rsidP="00395FDC">
      <w:pPr>
        <w:pStyle w:val="ListParagraph"/>
        <w:numPr>
          <w:ilvl w:val="1"/>
          <w:numId w:val="27"/>
        </w:numPr>
      </w:pPr>
      <w:r>
        <w:t>Sprint end date must be after the sprint start date</w:t>
      </w:r>
    </w:p>
    <w:p w14:paraId="56DECB8C" w14:textId="50E80D0E" w:rsidR="00CE01D1" w:rsidRDefault="00CE01D1" w:rsidP="00CE01D1">
      <w:r w:rsidRPr="00650AE7">
        <w:rPr>
          <w:b/>
          <w:u w:val="single"/>
        </w:rPr>
        <w:t>Note</w:t>
      </w:r>
      <w:r>
        <w:t xml:space="preserve">: During the application startup, seed the data into the </w:t>
      </w:r>
      <w:proofErr w:type="spellStart"/>
      <w:r>
        <w:t>MeetingsPlatforms</w:t>
      </w:r>
      <w:proofErr w:type="spellEnd"/>
      <w:r>
        <w:t xml:space="preserve"> table as Zoom, Teams, WebEx, etc., 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>Use repository per entity pattern and generate the repositories to perform the following operations</w:t>
      </w:r>
    </w:p>
    <w:p w14:paraId="7E9E2204" w14:textId="042497DA" w:rsidR="001C2907" w:rsidRDefault="001C2907" w:rsidP="001C2907">
      <w:pPr>
        <w:pStyle w:val="ListParagraph"/>
        <w:numPr>
          <w:ilvl w:val="1"/>
          <w:numId w:val="28"/>
        </w:numPr>
      </w:pPr>
      <w:r>
        <w:t>Return list of meeting platforms</w:t>
      </w:r>
    </w:p>
    <w:p w14:paraId="33B36307" w14:textId="4177A9B5" w:rsidR="008F207B" w:rsidRDefault="008F207B" w:rsidP="00395FDC">
      <w:pPr>
        <w:pStyle w:val="ListParagraph"/>
        <w:numPr>
          <w:ilvl w:val="1"/>
          <w:numId w:val="28"/>
        </w:numPr>
      </w:pPr>
      <w:r>
        <w:t>Insert new sprint</w:t>
      </w:r>
    </w:p>
    <w:p w14:paraId="6386B26B" w14:textId="3DD07976" w:rsidR="008F207B" w:rsidRDefault="008F207B" w:rsidP="00395FDC">
      <w:pPr>
        <w:pStyle w:val="ListParagraph"/>
        <w:numPr>
          <w:ilvl w:val="1"/>
          <w:numId w:val="28"/>
        </w:numPr>
      </w:pPr>
      <w:r>
        <w:t>Insert new meeting</w:t>
      </w:r>
    </w:p>
    <w:p w14:paraId="26B661BE" w14:textId="25271D82" w:rsidR="008F207B" w:rsidRDefault="001C2907" w:rsidP="00395FDC">
      <w:pPr>
        <w:pStyle w:val="ListParagraph"/>
        <w:numPr>
          <w:ilvl w:val="1"/>
          <w:numId w:val="28"/>
        </w:numPr>
      </w:pPr>
      <w:r>
        <w:t>Return a meeting by ID</w:t>
      </w:r>
    </w:p>
    <w:p w14:paraId="65C038CB" w14:textId="717CA47E" w:rsidR="008F207B" w:rsidRDefault="001C2907" w:rsidP="00395FDC">
      <w:pPr>
        <w:pStyle w:val="ListParagraph"/>
        <w:numPr>
          <w:ilvl w:val="1"/>
          <w:numId w:val="28"/>
        </w:numPr>
      </w:pPr>
      <w:r>
        <w:t>Update a meeting</w:t>
      </w:r>
    </w:p>
    <w:p w14:paraId="565F5D9E" w14:textId="2A6348EC" w:rsidR="00E55B57" w:rsidRDefault="00E55B57" w:rsidP="00E55B57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06B1D326" w14:textId="729029BF" w:rsidR="00420A19" w:rsidRDefault="00420A19" w:rsidP="00381E4E">
      <w:pPr>
        <w:pStyle w:val="ListParagraph"/>
        <w:numPr>
          <w:ilvl w:val="1"/>
          <w:numId w:val="29"/>
        </w:numPr>
      </w:pPr>
      <w:r>
        <w:t>Get all meeting platforms</w:t>
      </w:r>
    </w:p>
    <w:p w14:paraId="1DDE975D" w14:textId="04BE1CB3" w:rsidR="00420A19" w:rsidRDefault="00420A19" w:rsidP="00420A19">
      <w:pPr>
        <w:pStyle w:val="ListParagraph"/>
        <w:numPr>
          <w:ilvl w:val="1"/>
          <w:numId w:val="29"/>
        </w:numPr>
      </w:pPr>
      <w:r>
        <w:t>Add a new sprint</w:t>
      </w:r>
    </w:p>
    <w:p w14:paraId="0C5FC3BE" w14:textId="7BFC222B" w:rsidR="00420A19" w:rsidRDefault="00420A19" w:rsidP="00420A19">
      <w:pPr>
        <w:pStyle w:val="ListParagraph"/>
        <w:numPr>
          <w:ilvl w:val="1"/>
          <w:numId w:val="29"/>
        </w:numPr>
      </w:pPr>
      <w:r>
        <w:t>Schedule a new meeting</w:t>
      </w:r>
    </w:p>
    <w:p w14:paraId="50E4FE49" w14:textId="315AE0A8" w:rsidR="00420A19" w:rsidRDefault="00420A19" w:rsidP="00420A19">
      <w:pPr>
        <w:pStyle w:val="ListParagraph"/>
        <w:numPr>
          <w:ilvl w:val="1"/>
          <w:numId w:val="29"/>
        </w:numPr>
      </w:pPr>
      <w:r>
        <w:t>Get a meeting by id</w:t>
      </w:r>
    </w:p>
    <w:p w14:paraId="3E9319E7" w14:textId="142C2FBB" w:rsidR="00381E4E" w:rsidRDefault="00420A19" w:rsidP="00420A19">
      <w:pPr>
        <w:pStyle w:val="ListParagraph"/>
        <w:numPr>
          <w:ilvl w:val="1"/>
          <w:numId w:val="29"/>
        </w:numPr>
      </w:pPr>
      <w:r>
        <w:lastRenderedPageBreak/>
        <w:t>Reschedule a meeting</w:t>
      </w:r>
    </w:p>
    <w:p w14:paraId="6B516105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Following business rules must be implemented as part of the business service class</w:t>
      </w:r>
    </w:p>
    <w:p w14:paraId="5ABCF565" w14:textId="229B68D8" w:rsidR="00480512" w:rsidRDefault="00480512" w:rsidP="00395FDC">
      <w:pPr>
        <w:pStyle w:val="ListParagraph"/>
        <w:numPr>
          <w:ilvl w:val="1"/>
          <w:numId w:val="29"/>
        </w:numPr>
      </w:pPr>
      <w:r>
        <w:t>Duration for a sprint must be in the range of 1 week to 4 weeks maximum.</w:t>
      </w:r>
    </w:p>
    <w:p w14:paraId="03EC7D9B" w14:textId="5FB81D5C" w:rsidR="00480512" w:rsidRDefault="00480512" w:rsidP="00395FDC">
      <w:pPr>
        <w:pStyle w:val="ListParagraph"/>
        <w:numPr>
          <w:ilvl w:val="1"/>
          <w:numId w:val="29"/>
        </w:numPr>
      </w:pPr>
      <w:r>
        <w:t>Sprint name must be autogenerated as – Sprint-xx, where x is the sprint number.</w:t>
      </w:r>
    </w:p>
    <w:p w14:paraId="6477B719" w14:textId="1F1B7C33" w:rsidR="00480512" w:rsidRDefault="00480512" w:rsidP="00395FDC">
      <w:pPr>
        <w:pStyle w:val="ListParagraph"/>
        <w:numPr>
          <w:ilvl w:val="1"/>
          <w:numId w:val="29"/>
        </w:numPr>
      </w:pPr>
      <w:r>
        <w:t xml:space="preserve">If meeting type is </w:t>
      </w:r>
      <w:proofErr w:type="spellStart"/>
      <w:r>
        <w:t>DailyScrum</w:t>
      </w:r>
      <w:proofErr w:type="spellEnd"/>
      <w:r>
        <w:t xml:space="preserve"> then </w:t>
      </w:r>
      <w:r w:rsidR="00857FC0">
        <w:t>m</w:t>
      </w:r>
      <w:r w:rsidR="006C4B66">
        <w:t>ultiple meetings must be created with 15 minutes duration for each day of sprint automatically when user create it for the first time.</w:t>
      </w:r>
    </w:p>
    <w:p w14:paraId="6E8866D7" w14:textId="076C916D" w:rsidR="0061612A" w:rsidRDefault="00480512" w:rsidP="00395FDC">
      <w:pPr>
        <w:pStyle w:val="ListParagraph"/>
        <w:numPr>
          <w:ilvl w:val="1"/>
          <w:numId w:val="29"/>
        </w:numPr>
      </w:pPr>
      <w:r>
        <w:t xml:space="preserve">If meeting type is </w:t>
      </w:r>
      <w:proofErr w:type="spellStart"/>
      <w:r>
        <w:t>SprintPlanning</w:t>
      </w:r>
      <w:proofErr w:type="spellEnd"/>
      <w:r>
        <w:t xml:space="preserve"> it must be on date of sprint start, where are for </w:t>
      </w:r>
      <w:proofErr w:type="spellStart"/>
      <w:r>
        <w:t>SprintReview</w:t>
      </w:r>
      <w:proofErr w:type="spellEnd"/>
      <w:r>
        <w:t xml:space="preserve"> and </w:t>
      </w:r>
      <w:proofErr w:type="spellStart"/>
      <w:r>
        <w:t>SprintRetrospective</w:t>
      </w:r>
      <w:proofErr w:type="spellEnd"/>
      <w:r>
        <w:t xml:space="preserve"> it must be on sprint end date.</w:t>
      </w:r>
      <w:r w:rsidR="00176A19">
        <w:t xml:space="preserve"> </w:t>
      </w:r>
    </w:p>
    <w:p w14:paraId="7AC3195B" w14:textId="61631464" w:rsidR="00051C5B" w:rsidRDefault="00051C5B" w:rsidP="00395FDC">
      <w:pPr>
        <w:pStyle w:val="ListParagraph"/>
        <w:numPr>
          <w:ilvl w:val="1"/>
          <w:numId w:val="29"/>
        </w:numPr>
      </w:pPr>
      <w:r>
        <w:t>If a user tries to update a meeting which is already completed then generate a user-defined exception as “</w:t>
      </w:r>
      <w:proofErr w:type="spellStart"/>
      <w:r>
        <w:t>MeetingStatusUpdateFailedException</w:t>
      </w:r>
      <w:proofErr w:type="spellEnd"/>
      <w:r>
        <w:t>”.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>Create a new Unit test project to test the service classes created in business logic layers</w:t>
      </w:r>
    </w:p>
    <w:p w14:paraId="360EC9B0" w14:textId="77777777" w:rsidR="00A93AD1" w:rsidRDefault="00A93AD1" w:rsidP="00395FDC">
      <w:pPr>
        <w:pStyle w:val="ListParagraph"/>
        <w:numPr>
          <w:ilvl w:val="0"/>
          <w:numId w:val="30"/>
        </w:numPr>
      </w:pPr>
      <w:r>
        <w:t>Mock all the repositories using a mocking framework.</w:t>
      </w:r>
    </w:p>
    <w:p w14:paraId="6766349D" w14:textId="77777777" w:rsidR="00A93AD1" w:rsidRDefault="00A93AD1" w:rsidP="00A93AD1">
      <w:pPr>
        <w:pStyle w:val="ListParagraph"/>
      </w:pPr>
    </w:p>
    <w:p w14:paraId="1ACAAD88" w14:textId="2395A799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Implement service documentation using swagger</w:t>
      </w:r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>Create the following end-points and test them using postman and export the requests into a json file.</w:t>
      </w:r>
    </w:p>
    <w:p w14:paraId="399C0087" w14:textId="546371BE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9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2357E">
        <w:rPr>
          <w:sz w:val="16"/>
        </w:rPr>
        <w:t>Sprint management</w:t>
      </w:r>
      <w:r w:rsidRPr="00277B6D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93AD1" w14:paraId="35C0BC1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51D1A5A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888DE2F" w14:textId="3F33DF7F" w:rsidR="00A93AD1" w:rsidRPr="009D763B" w:rsidRDefault="00AA75DE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A75DE">
              <w:rPr>
                <w:rFonts w:ascii="Arial" w:hAnsi="Arial" w:cs="Arial"/>
                <w:sz w:val="20"/>
                <w:szCs w:val="20"/>
              </w:rPr>
              <w:t>/api/meetings/platform</w:t>
            </w:r>
          </w:p>
        </w:tc>
      </w:tr>
      <w:tr w:rsidR="00A93AD1" w14:paraId="2828B11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DFBAFEB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B9898BE" w14:textId="4411D8EA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93AD1" w14:paraId="1BE9CB3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C1E1014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5B9180" w14:textId="7BBB514F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93AD1" w14:paraId="452A399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25F683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EF142" w14:textId="5C2B4EC4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93AD1" w14:paraId="3A26EB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FEFE357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F1751F" w14:textId="5357899E" w:rsidR="00A93AD1" w:rsidRPr="009D763B" w:rsidRDefault="00414CAA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be used to provide a list of available meeting platform present in the database</w:t>
            </w:r>
          </w:p>
        </w:tc>
      </w:tr>
      <w:tr w:rsidR="00A93AD1" w14:paraId="22FAD35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16DB55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1E901E7" w14:textId="5483F9DC" w:rsidR="00A93AD1" w:rsidRPr="009D763B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67EBB" w14:paraId="6EF7FB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B8A619D" w14:textId="77777777" w:rsidR="00E67EBB" w:rsidRPr="00105A60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CF6F91" w14:textId="604742F2" w:rsidR="00E67EBB" w:rsidRPr="009D763B" w:rsidRDefault="00414CAA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MeetingPlatformDTOs</w:t>
            </w:r>
            <w:proofErr w:type="spellEnd"/>
          </w:p>
        </w:tc>
      </w:tr>
    </w:tbl>
    <w:p w14:paraId="43B60C48" w14:textId="1A2A8CF0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10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2357E">
        <w:rPr>
          <w:sz w:val="16"/>
        </w:rPr>
        <w:t>Sprint management</w:t>
      </w:r>
      <w:r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F3C9A" w14:paraId="16254A7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3496B7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F86EC55" w14:textId="39802754" w:rsidR="00DF3C9A" w:rsidRPr="009D763B" w:rsidRDefault="00414CA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414CAA">
              <w:rPr>
                <w:rFonts w:ascii="Arial" w:hAnsi="Arial" w:cs="Arial"/>
                <w:sz w:val="20"/>
                <w:szCs w:val="20"/>
              </w:rPr>
              <w:t>/api/sprints/new</w:t>
            </w:r>
          </w:p>
        </w:tc>
      </w:tr>
      <w:tr w:rsidR="00DF3C9A" w14:paraId="506522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A6FCBE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43AD75F" w14:textId="047187A7" w:rsidR="00DF3C9A" w:rsidRPr="009D763B" w:rsidRDefault="00414CA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A75DE" w14:paraId="5F5B0B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F8545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BC7E9A4" w14:textId="6CB83B14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4EEB1C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CA70F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B5C4C61" w14:textId="72BF55F7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287DB5D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CA6A1A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F937F0C" w14:textId="126DC5BF" w:rsidR="00AA75DE" w:rsidRPr="009D763B" w:rsidRDefault="00414CAA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product owner will create a new sprint </w:t>
            </w:r>
          </w:p>
        </w:tc>
      </w:tr>
      <w:tr w:rsidR="00AA75DE" w14:paraId="4BF22D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9B6DC90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38751F" w14:textId="1847ED15" w:rsidR="00AA75DE" w:rsidRPr="009D763B" w:rsidRDefault="00414CAA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SprintDTO</w:t>
            </w:r>
            <w:proofErr w:type="spellEnd"/>
          </w:p>
        </w:tc>
      </w:tr>
      <w:tr w:rsidR="00AA75DE" w14:paraId="65BD30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4C2E91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474891E" w14:textId="1A5EF70D" w:rsidR="00AA75DE" w:rsidRPr="009D763B" w:rsidRDefault="00414CAA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along with sprint name</w:t>
            </w:r>
          </w:p>
        </w:tc>
      </w:tr>
    </w:tbl>
    <w:p w14:paraId="18B23D5B" w14:textId="2029DE88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11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2357E">
        <w:rPr>
          <w:sz w:val="16"/>
        </w:rPr>
        <w:t>Sprint management</w:t>
      </w:r>
      <w:r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1E66053E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/api/sprints</w:t>
            </w:r>
          </w:p>
        </w:tc>
      </w:tr>
      <w:tr w:rsidR="00782E68" w14:paraId="0B5C4D7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4AE3CEB3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5DE" w14:paraId="665A454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43F233E5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4B6616C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3DBDB6D4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5ED453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269" w:type="dxa"/>
          </w:tcPr>
          <w:p w14:paraId="2DC0F719" w14:textId="0A6B6C51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 will use the endpoint to get a list of sprints available in the database</w:t>
            </w:r>
          </w:p>
        </w:tc>
      </w:tr>
      <w:tr w:rsidR="00AA75DE" w14:paraId="399D5DF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2AFDF543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A75DE" w14:paraId="39DE79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562705CA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SprintDTOs</w:t>
            </w:r>
            <w:proofErr w:type="spellEnd"/>
          </w:p>
        </w:tc>
      </w:tr>
    </w:tbl>
    <w:p w14:paraId="7771B118" w14:textId="2EAA96D7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12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2357E">
        <w:rPr>
          <w:sz w:val="16"/>
        </w:rPr>
        <w:t>Sprint management</w:t>
      </w:r>
      <w:r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32EF3EA1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meetins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782E68" w14:paraId="00B7B7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1F4274B7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A75DE" w14:paraId="69DFE3E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77B8606C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6757ABC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7757F4E9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47968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17D335C7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product owners to create a new meeting</w:t>
            </w:r>
          </w:p>
        </w:tc>
      </w:tr>
      <w:tr w:rsidR="00AA75DE" w14:paraId="64C161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1CC2CDD0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MeetingDTO</w:t>
            </w:r>
            <w:proofErr w:type="spellEnd"/>
          </w:p>
        </w:tc>
      </w:tr>
      <w:tr w:rsidR="00AA75DE" w14:paraId="649353E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785E7914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17A62F" w14:textId="25E180D6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13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2357E">
        <w:rPr>
          <w:sz w:val="16"/>
        </w:rPr>
        <w:t>Sprint management</w:t>
      </w:r>
      <w:r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1B83CD17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/meetings/&lt;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meetingid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43F7DC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2A5FA07B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5DE" w14:paraId="6DB6DB3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5FDD2262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1B4E57E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417CEDC8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D82B3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319C6035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user will be able to see the details of a meeting using the meeting id</w:t>
            </w:r>
          </w:p>
        </w:tc>
      </w:tr>
      <w:tr w:rsidR="00AA75DE" w14:paraId="5879C2E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57239CB5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MeetingID</w:t>
            </w:r>
            <w:proofErr w:type="spellEnd"/>
          </w:p>
        </w:tc>
      </w:tr>
      <w:tr w:rsidR="00AA75DE" w14:paraId="681A05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0C3FA23A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MeetingDTO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000DF1E8" w14:textId="5C3AC373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14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2357E">
        <w:rPr>
          <w:sz w:val="16"/>
        </w:rPr>
        <w:t>Sprint management</w:t>
      </w:r>
      <w:r>
        <w:rPr>
          <w:sz w:val="16"/>
        </w:rPr>
        <w:t xml:space="preserve"> - Endpoint - 6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54A81E72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/meetings/&lt;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meetingid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&gt;/reschedule</w:t>
            </w:r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50A4DA8E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AA75DE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7235FB98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1C01F3CD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332675A4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product owners will use this endpoint to update the details of a meeting</w:t>
            </w:r>
          </w:p>
        </w:tc>
      </w:tr>
      <w:tr w:rsidR="00AA75DE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1037C37" w14:textId="657BF2B0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MeetingID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MeetingDTO</w:t>
            </w:r>
            <w:proofErr w:type="spellEnd"/>
          </w:p>
        </w:tc>
      </w:tr>
      <w:tr w:rsidR="00AA75DE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5F1A292B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94B31FE" w14:textId="77777777" w:rsidR="00782E68" w:rsidRDefault="00782E68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482D84CB" w14:textId="77777777" w:rsidR="00051C5B" w:rsidRDefault="00051C5B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77777777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189FB10A" w14:textId="2D1412B4" w:rsidR="003E0DA6" w:rsidRDefault="00A93AD1" w:rsidP="00D4264A">
      <w:r>
        <w:t xml:space="preserve">Create the following components as per the specification provided below. </w:t>
      </w:r>
    </w:p>
    <w:p w14:paraId="6DE76A3E" w14:textId="4AA22AFB" w:rsidR="00A419BF" w:rsidRPr="00A419BF" w:rsidRDefault="002C1E01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AddSprint</w:t>
      </w:r>
      <w:r w:rsidR="00A419BF" w:rsidRPr="00A419BF">
        <w:rPr>
          <w:u w:val="single"/>
        </w:rPr>
        <w:t>Component</w:t>
      </w:r>
      <w:proofErr w:type="spellEnd"/>
    </w:p>
    <w:p w14:paraId="36A0BD68" w14:textId="37ED5B37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sprints component which can be navigated to from the </w:t>
      </w:r>
      <w:r w:rsidR="00E207C7">
        <w:t>menu of the application</w:t>
      </w:r>
      <w:r>
        <w:t>.</w:t>
      </w:r>
    </w:p>
    <w:p w14:paraId="139498A8" w14:textId="77777777" w:rsidR="00D4264A" w:rsidRDefault="003E0DA6" w:rsidP="00D4264A">
      <w:pPr>
        <w:pStyle w:val="ListParagraph"/>
        <w:numPr>
          <w:ilvl w:val="1"/>
          <w:numId w:val="57"/>
        </w:numPr>
        <w:ind w:left="1134"/>
      </w:pPr>
      <w:r>
        <w:t>The component will provide a form to accept a new sprint details and save it into the system after validating all the details.</w:t>
      </w:r>
    </w:p>
    <w:p w14:paraId="210D69E0" w14:textId="46B11B6E" w:rsidR="00B87775" w:rsidRDefault="00D4264A" w:rsidP="00D4264A">
      <w:pPr>
        <w:pStyle w:val="ListParagraph"/>
        <w:ind w:left="1134"/>
      </w:pPr>
      <w:r>
        <w:t xml:space="preserve"> </w:t>
      </w:r>
    </w:p>
    <w:p w14:paraId="10861C15" w14:textId="3FE59579" w:rsidR="00A419BF" w:rsidRPr="00B87775" w:rsidRDefault="00AD57B7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Add</w:t>
      </w:r>
      <w:r w:rsidR="003E0DA6">
        <w:rPr>
          <w:u w:val="single"/>
        </w:rPr>
        <w:t>MeetingsComponent</w:t>
      </w:r>
      <w:proofErr w:type="spellEnd"/>
    </w:p>
    <w:p w14:paraId="3AA73405" w14:textId="7C8B9F3A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>Create a</w:t>
      </w:r>
      <w:r w:rsidR="005B58CA">
        <w:t xml:space="preserve"> add</w:t>
      </w:r>
      <w:r>
        <w:t xml:space="preserve"> meetings component which is accessible to product owner by navigation from sprints component</w:t>
      </w:r>
    </w:p>
    <w:p w14:paraId="158C2E48" w14:textId="1CCC189F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>The component should contain a form to accept the new meeting details and save it.</w:t>
      </w:r>
    </w:p>
    <w:p w14:paraId="017758DE" w14:textId="718825B8" w:rsidR="005C16B0" w:rsidRDefault="005C16B0" w:rsidP="00395FDC">
      <w:pPr>
        <w:pStyle w:val="ListParagraph"/>
        <w:numPr>
          <w:ilvl w:val="1"/>
          <w:numId w:val="57"/>
        </w:numPr>
        <w:ind w:left="1134"/>
      </w:pPr>
      <w:r>
        <w:t>The sprint must be selected form a dropdown list</w:t>
      </w:r>
      <w:r w:rsidR="00052BE3">
        <w:t xml:space="preserve">. </w:t>
      </w:r>
    </w:p>
    <w:p w14:paraId="63313341" w14:textId="3D6A396C" w:rsidR="00052BE3" w:rsidRDefault="00052BE3" w:rsidP="00395FDC">
      <w:pPr>
        <w:pStyle w:val="ListParagraph"/>
        <w:numPr>
          <w:ilvl w:val="1"/>
          <w:numId w:val="57"/>
        </w:numPr>
        <w:ind w:left="1134"/>
      </w:pPr>
      <w:r>
        <w:t>Use a set of radio buttons for the type of meeting</w:t>
      </w:r>
    </w:p>
    <w:p w14:paraId="2AEB37E5" w14:textId="16EE46BB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lastRenderedPageBreak/>
        <w:t>Once all details are validated and saved then an acknowledgement must be displayed</w:t>
      </w:r>
    </w:p>
    <w:p w14:paraId="4C5258B7" w14:textId="77777777" w:rsidR="00A07ADF" w:rsidRDefault="00A07ADF" w:rsidP="00A07ADF">
      <w:pPr>
        <w:pStyle w:val="ListParagraph"/>
        <w:ind w:left="1134"/>
      </w:pPr>
    </w:p>
    <w:p w14:paraId="4590C657" w14:textId="361A8F8C" w:rsidR="00A07ADF" w:rsidRPr="00B87775" w:rsidRDefault="00A07ADF" w:rsidP="00A07ADF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ReSchedule</w:t>
      </w:r>
      <w:r w:rsidR="0002735A">
        <w:rPr>
          <w:u w:val="single"/>
        </w:rPr>
        <w:t>Meeting</w:t>
      </w:r>
      <w:r>
        <w:rPr>
          <w:u w:val="single"/>
        </w:rPr>
        <w:t>Component</w:t>
      </w:r>
      <w:proofErr w:type="spellEnd"/>
    </w:p>
    <w:p w14:paraId="3401C1EF" w14:textId="7B3FD6EA" w:rsidR="0002735A" w:rsidRDefault="0002735A" w:rsidP="00A07ADF">
      <w:pPr>
        <w:pStyle w:val="ListParagraph"/>
        <w:numPr>
          <w:ilvl w:val="1"/>
          <w:numId w:val="57"/>
        </w:numPr>
        <w:ind w:left="1134"/>
      </w:pPr>
      <w:r>
        <w:t>Develop a component which is accessible from the menu bar for product owners.</w:t>
      </w:r>
    </w:p>
    <w:p w14:paraId="517B1E22" w14:textId="77777777" w:rsidR="0002735A" w:rsidRDefault="0002735A" w:rsidP="00A07ADF">
      <w:pPr>
        <w:pStyle w:val="ListParagraph"/>
        <w:numPr>
          <w:ilvl w:val="1"/>
          <w:numId w:val="57"/>
        </w:numPr>
        <w:ind w:left="1134"/>
      </w:pPr>
      <w:r>
        <w:t>The component should accept a meeting ID in a textbox and a search button should fetch and display the meeting details in a form</w:t>
      </w:r>
    </w:p>
    <w:p w14:paraId="55EDD44D" w14:textId="3842790C" w:rsidR="00A07ADF" w:rsidRDefault="0002735A" w:rsidP="000E3ADA">
      <w:pPr>
        <w:pStyle w:val="ListParagraph"/>
        <w:numPr>
          <w:ilvl w:val="1"/>
          <w:numId w:val="57"/>
        </w:numPr>
        <w:ind w:left="1134"/>
      </w:pPr>
      <w:r>
        <w:t>Once the user updates the meeting start and end date time then an acknowledgement must be displayed.</w:t>
      </w:r>
    </w:p>
    <w:p w14:paraId="22250DCB" w14:textId="77777777" w:rsidR="002C7BDA" w:rsidRDefault="002C7BDA" w:rsidP="002C7BDA">
      <w:pPr>
        <w:widowControl/>
        <w:spacing w:before="0" w:after="0" w:line="240" w:lineRule="auto"/>
        <w:ind w:right="0"/>
        <w:rPr>
          <w:b/>
          <w:u w:val="single"/>
        </w:rPr>
      </w:pPr>
    </w:p>
    <w:p w14:paraId="0BD633EC" w14:textId="6C6CB9E9" w:rsidR="00A93AD1" w:rsidRPr="0068592F" w:rsidRDefault="00A93AD1" w:rsidP="002C7BDA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3D20D358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2C7BDA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>Use the data service in the components to make them interact with the API</w:t>
      </w:r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t>Valid error messages should be shown based on various response status codes received form the API</w:t>
      </w:r>
    </w:p>
    <w:p w14:paraId="13D3A63E" w14:textId="77777777" w:rsidR="00E07792" w:rsidRDefault="00E07792" w:rsidP="00E07792"/>
    <w:p w14:paraId="4460961F" w14:textId="20F95449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6039856"/>
      <w:r>
        <w:rPr>
          <w:rFonts w:ascii="Calibri" w:hAnsi="Calibri"/>
          <w:b/>
        </w:rPr>
        <w:t xml:space="preserve">Module – </w:t>
      </w:r>
      <w:r w:rsidR="00A66C7D">
        <w:rPr>
          <w:rFonts w:ascii="Calibri" w:hAnsi="Calibri"/>
          <w:b/>
        </w:rPr>
        <w:t>Product Backlog Management</w:t>
      </w:r>
      <w:bookmarkEnd w:id="22"/>
    </w:p>
    <w:p w14:paraId="1257D6AE" w14:textId="19A0FACC" w:rsidR="00A4717C" w:rsidRDefault="005055AC" w:rsidP="00A57A6A">
      <w:r>
        <w:t>The developers and product owner in the agile teams will be able to work on product backlog which consists of Epic and a set of user stories it. This module will provide various features for developer and product owners to manage them.</w:t>
      </w:r>
    </w:p>
    <w:p w14:paraId="22A2F1E5" w14:textId="2A895855" w:rsidR="00494113" w:rsidRPr="00AB4089" w:rsidRDefault="005055AC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A product owner can create product backlog which consists of </w:t>
      </w:r>
      <w:proofErr w:type="gramStart"/>
      <w:r>
        <w:t>EPIC</w:t>
      </w:r>
      <w:proofErr w:type="gramEnd"/>
      <w:r>
        <w:t xml:space="preserve"> and </w:t>
      </w:r>
      <w:proofErr w:type="spellStart"/>
      <w:r>
        <w:t>it’s</w:t>
      </w:r>
      <w:proofErr w:type="spellEnd"/>
      <w:r>
        <w:t xml:space="preserve"> associated user stories. Consider EPIC as a module and user stories are requirements under it.</w:t>
      </w:r>
    </w:p>
    <w:p w14:paraId="0BB67763" w14:textId="325B1EF8" w:rsidR="00AB4089" w:rsidRPr="00AB4089" w:rsidRDefault="005055AC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>Developers can work on the user stories and update their status accordingly</w:t>
      </w:r>
    </w:p>
    <w:p w14:paraId="29B3EE7F" w14:textId="19110C6A" w:rsidR="00AB4089" w:rsidRPr="00494113" w:rsidRDefault="005055AC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>The product owners can also see a progress report on product backlog completion which will show the progress of each user story along with an EPIC completion percentage.</w:t>
      </w:r>
    </w:p>
    <w:p w14:paraId="4CE0D8F4" w14:textId="77777777" w:rsidR="00424A40" w:rsidRDefault="00424A40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14AF0F07" w14:textId="365097EB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5090A0E4" w:rsidR="0008108C" w:rsidRDefault="002D6936" w:rsidP="0008108C">
      <w:pPr>
        <w:pStyle w:val="ListParagraph"/>
        <w:keepNext/>
      </w:pPr>
      <w:r>
        <w:rPr>
          <w:noProof/>
        </w:rPr>
        <w:drawing>
          <wp:inline distT="0" distB="0" distL="0" distR="0" wp14:anchorId="577920C5" wp14:editId="78AACF93">
            <wp:extent cx="4096633" cy="172773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3405" cy="17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6BDD936C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</w:t>
      </w:r>
      <w:r w:rsidR="005055AC">
        <w:rPr>
          <w:sz w:val="16"/>
        </w:rPr>
        <w:t>Product Backlog</w:t>
      </w:r>
      <w:r w:rsidRPr="0008108C">
        <w:rPr>
          <w:sz w:val="16"/>
        </w:rPr>
        <w:t xml:space="preserve">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DF0F6A6" w14:textId="722AD166" w:rsidR="004F3F8E" w:rsidRDefault="002D6936" w:rsidP="00395FDC">
      <w:pPr>
        <w:pStyle w:val="ListParagraph"/>
        <w:numPr>
          <w:ilvl w:val="1"/>
          <w:numId w:val="33"/>
        </w:numPr>
      </w:pPr>
      <w:r>
        <w:t>Created on date must be taken by default as today</w:t>
      </w:r>
    </w:p>
    <w:p w14:paraId="47F4DE47" w14:textId="526C9E58" w:rsidR="004F3F8E" w:rsidRDefault="002D6936" w:rsidP="00395FDC">
      <w:pPr>
        <w:pStyle w:val="ListParagraph"/>
        <w:numPr>
          <w:ilvl w:val="1"/>
          <w:numId w:val="33"/>
        </w:numPr>
      </w:pPr>
      <w:r>
        <w:t>EPIC status should be InProgress/Done. The default value must be InProgress when new epic is created</w:t>
      </w:r>
    </w:p>
    <w:p w14:paraId="5AED80AE" w14:textId="722A5F0E" w:rsidR="004F3F8E" w:rsidRDefault="002D6936" w:rsidP="00395FDC">
      <w:pPr>
        <w:pStyle w:val="ListParagraph"/>
        <w:numPr>
          <w:ilvl w:val="1"/>
          <w:numId w:val="33"/>
        </w:numPr>
      </w:pPr>
      <w:r>
        <w:t>The values allowed for user story status are – New/Planning/Coding/Testing/Done. The default value must be New.</w:t>
      </w:r>
    </w:p>
    <w:p w14:paraId="7EB8B698" w14:textId="76675A98" w:rsidR="004F3F8E" w:rsidRDefault="002D6936" w:rsidP="00395FDC">
      <w:pPr>
        <w:pStyle w:val="ListParagraph"/>
        <w:numPr>
          <w:ilvl w:val="1"/>
          <w:numId w:val="33"/>
        </w:numPr>
      </w:pPr>
      <w:r>
        <w:t>User story points must be in the range of 1-20</w:t>
      </w:r>
    </w:p>
    <w:p w14:paraId="4036F00B" w14:textId="354B2AD7" w:rsidR="005B0EAD" w:rsidRDefault="005B0EAD">
      <w:pPr>
        <w:widowControl/>
        <w:spacing w:before="0" w:after="0" w:line="240" w:lineRule="auto"/>
        <w:ind w:right="0"/>
        <w:rPr>
          <w:b/>
          <w:u w:val="single"/>
        </w:rPr>
      </w:pP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>Use repository per entity pattern and generate the repositories to perform the following operations</w:t>
      </w:r>
    </w:p>
    <w:p w14:paraId="136AD1E8" w14:textId="77464539" w:rsidR="00961AAA" w:rsidRDefault="001A7FCD" w:rsidP="00395FDC">
      <w:pPr>
        <w:pStyle w:val="ListParagraph"/>
        <w:numPr>
          <w:ilvl w:val="1"/>
          <w:numId w:val="44"/>
        </w:numPr>
      </w:pPr>
      <w:r>
        <w:t xml:space="preserve">Insert new EPIC along with </w:t>
      </w:r>
      <w:proofErr w:type="spellStart"/>
      <w:r>
        <w:t>it’s</w:t>
      </w:r>
      <w:proofErr w:type="spellEnd"/>
      <w:r>
        <w:t xml:space="preserve"> user stories</w:t>
      </w:r>
    </w:p>
    <w:p w14:paraId="0403692F" w14:textId="19DC1A33" w:rsidR="00961AAA" w:rsidRDefault="00182E40" w:rsidP="00395FDC">
      <w:pPr>
        <w:pStyle w:val="ListParagraph"/>
        <w:numPr>
          <w:ilvl w:val="1"/>
          <w:numId w:val="44"/>
        </w:numPr>
      </w:pPr>
      <w:r>
        <w:t>Return user stories</w:t>
      </w:r>
    </w:p>
    <w:p w14:paraId="5EDA4ABE" w14:textId="2D455AC4" w:rsidR="00961AAA" w:rsidRDefault="001A7FCD" w:rsidP="00395FDC">
      <w:pPr>
        <w:pStyle w:val="ListParagraph"/>
        <w:numPr>
          <w:ilvl w:val="1"/>
          <w:numId w:val="44"/>
        </w:numPr>
      </w:pPr>
      <w:r>
        <w:t>Update user story status</w:t>
      </w:r>
    </w:p>
    <w:p w14:paraId="74F541D9" w14:textId="2339913D" w:rsidR="00961AAA" w:rsidRDefault="001A7FCD" w:rsidP="00395FDC">
      <w:pPr>
        <w:pStyle w:val="ListParagraph"/>
        <w:numPr>
          <w:ilvl w:val="1"/>
          <w:numId w:val="44"/>
        </w:numPr>
      </w:pPr>
      <w:r>
        <w:t>Return product backlog report</w:t>
      </w:r>
    </w:p>
    <w:p w14:paraId="17A88FFB" w14:textId="77777777" w:rsidR="00E07792" w:rsidRDefault="00E07792" w:rsidP="00E07792">
      <w:pPr>
        <w:pStyle w:val="ListParagraph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19179268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follows </w:t>
      </w:r>
    </w:p>
    <w:p w14:paraId="6BD7B788" w14:textId="09FB9356" w:rsidR="008B27DC" w:rsidRDefault="001A7FCD" w:rsidP="00395FDC">
      <w:pPr>
        <w:pStyle w:val="ListParagraph"/>
        <w:numPr>
          <w:ilvl w:val="1"/>
          <w:numId w:val="34"/>
        </w:numPr>
      </w:pPr>
      <w:r>
        <w:t>Add a new epic with user stories</w:t>
      </w:r>
    </w:p>
    <w:p w14:paraId="4DA8BD10" w14:textId="22716EE0" w:rsidR="008B27DC" w:rsidRDefault="001A7FCD" w:rsidP="00395FDC">
      <w:pPr>
        <w:pStyle w:val="ListParagraph"/>
        <w:numPr>
          <w:ilvl w:val="1"/>
          <w:numId w:val="34"/>
        </w:numPr>
      </w:pPr>
      <w:r>
        <w:t xml:space="preserve">Get all user stories </w:t>
      </w:r>
    </w:p>
    <w:p w14:paraId="44E68B21" w14:textId="0239D990" w:rsidR="008B27DC" w:rsidRDefault="001A7FCD" w:rsidP="00395FDC">
      <w:pPr>
        <w:pStyle w:val="ListParagraph"/>
        <w:numPr>
          <w:ilvl w:val="1"/>
          <w:numId w:val="34"/>
        </w:numPr>
      </w:pPr>
      <w:r>
        <w:t>Update user story status</w:t>
      </w:r>
    </w:p>
    <w:p w14:paraId="244089E3" w14:textId="1554009C" w:rsidR="008B27DC" w:rsidRDefault="005C6955" w:rsidP="00395FDC">
      <w:pPr>
        <w:pStyle w:val="ListParagraph"/>
        <w:numPr>
          <w:ilvl w:val="1"/>
          <w:numId w:val="34"/>
        </w:numPr>
      </w:pPr>
      <w:r>
        <w:t>Get product backlog report by project id</w:t>
      </w:r>
    </w:p>
    <w:p w14:paraId="5756C7E3" w14:textId="0020B0AF" w:rsidR="00837A33" w:rsidRDefault="00E07792" w:rsidP="00395FDC">
      <w:pPr>
        <w:pStyle w:val="ListParagraph"/>
        <w:numPr>
          <w:ilvl w:val="0"/>
          <w:numId w:val="34"/>
        </w:numPr>
      </w:pPr>
      <w:r>
        <w:t>Following business rules must be implemented as part of the business service class</w:t>
      </w:r>
    </w:p>
    <w:p w14:paraId="56DE3753" w14:textId="5DFDE97C" w:rsidR="008B2573" w:rsidRDefault="005C6955" w:rsidP="00395FDC">
      <w:pPr>
        <w:pStyle w:val="ListParagraph"/>
        <w:numPr>
          <w:ilvl w:val="1"/>
          <w:numId w:val="34"/>
        </w:numPr>
      </w:pPr>
      <w:r>
        <w:t xml:space="preserve">A user story title must be </w:t>
      </w:r>
      <w:proofErr w:type="spellStart"/>
      <w:r>
        <w:t>atleast</w:t>
      </w:r>
      <w:proofErr w:type="spellEnd"/>
      <w:r>
        <w:t xml:space="preserve"> 10 words </w:t>
      </w:r>
      <w:proofErr w:type="spellStart"/>
      <w:r>
        <w:t>where as</w:t>
      </w:r>
      <w:proofErr w:type="spellEnd"/>
      <w:r>
        <w:t xml:space="preserve"> user story details and acceptance criteria should be atleast 50 words each</w:t>
      </w:r>
    </w:p>
    <w:p w14:paraId="16B2A202" w14:textId="080CDE4D" w:rsidR="005C6955" w:rsidRDefault="005C6955" w:rsidP="00395FDC">
      <w:pPr>
        <w:pStyle w:val="ListParagraph"/>
        <w:numPr>
          <w:ilvl w:val="1"/>
          <w:numId w:val="34"/>
        </w:numPr>
      </w:pPr>
      <w:r>
        <w:t>Each developer should not be assigned more than 5 active user stories.</w:t>
      </w:r>
    </w:p>
    <w:p w14:paraId="6847080E" w14:textId="2B37C381" w:rsidR="005C6955" w:rsidRDefault="005C6955" w:rsidP="00395FDC">
      <w:pPr>
        <w:pStyle w:val="ListParagraph"/>
        <w:numPr>
          <w:ilvl w:val="1"/>
          <w:numId w:val="34"/>
        </w:numPr>
      </w:pPr>
      <w:r>
        <w:lastRenderedPageBreak/>
        <w:t>When all user stories under a single EPIC are done then EPIC status should also be changed to done</w:t>
      </w:r>
    </w:p>
    <w:p w14:paraId="52A824DB" w14:textId="69824B94" w:rsidR="005C6955" w:rsidRDefault="005C6955" w:rsidP="00395FDC">
      <w:pPr>
        <w:pStyle w:val="ListParagraph"/>
        <w:numPr>
          <w:ilvl w:val="1"/>
          <w:numId w:val="34"/>
        </w:numPr>
      </w:pPr>
      <w:r>
        <w:t>When report is generated then all user stories under different stages must be grouped along with their EPIC names and the total progress of the epic.</w:t>
      </w:r>
      <w:r w:rsidR="00B57A24">
        <w:t xml:space="preserve"> Example: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314"/>
      </w:tblGrid>
      <w:tr w:rsidR="00B57A24" w14:paraId="1DA3F251" w14:textId="77777777" w:rsidTr="00B57A24">
        <w:tc>
          <w:tcPr>
            <w:tcW w:w="3314" w:type="dxa"/>
          </w:tcPr>
          <w:p w14:paraId="6B31E8D0" w14:textId="77777777" w:rsidR="00B57A24" w:rsidRDefault="00B57A24" w:rsidP="00B57A24">
            <w:pPr>
              <w:spacing w:before="0" w:after="0"/>
            </w:pPr>
            <w:r>
              <w:t>Authorization - 50%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44"/>
              <w:gridCol w:w="1544"/>
            </w:tblGrid>
            <w:tr w:rsidR="00B57A24" w14:paraId="517F9394" w14:textId="77777777" w:rsidTr="00B57A24">
              <w:tc>
                <w:tcPr>
                  <w:tcW w:w="1544" w:type="dxa"/>
                </w:tcPr>
                <w:p w14:paraId="082F6AF4" w14:textId="2DD9A18E" w:rsidR="00B57A24" w:rsidRPr="00F868D1" w:rsidRDefault="00B57A24" w:rsidP="00B57A24">
                  <w:pPr>
                    <w:spacing w:before="0" w:after="0"/>
                    <w:rPr>
                      <w:b/>
                    </w:rPr>
                  </w:pPr>
                  <w:r w:rsidRPr="00F868D1">
                    <w:rPr>
                      <w:b/>
                    </w:rPr>
                    <w:t>Stage</w:t>
                  </w:r>
                </w:p>
              </w:tc>
              <w:tc>
                <w:tcPr>
                  <w:tcW w:w="1544" w:type="dxa"/>
                </w:tcPr>
                <w:p w14:paraId="1E26CC7D" w14:textId="11179DD5" w:rsidR="00B57A24" w:rsidRPr="00F868D1" w:rsidRDefault="00B57A24" w:rsidP="00B57A24">
                  <w:pPr>
                    <w:spacing w:before="0" w:after="0"/>
                    <w:rPr>
                      <w:b/>
                    </w:rPr>
                  </w:pPr>
                  <w:r w:rsidRPr="00F868D1">
                    <w:rPr>
                      <w:b/>
                    </w:rPr>
                    <w:t>Count</w:t>
                  </w:r>
                </w:p>
              </w:tc>
            </w:tr>
            <w:tr w:rsidR="00B57A24" w14:paraId="1357DB19" w14:textId="77777777" w:rsidTr="00B57A24">
              <w:tc>
                <w:tcPr>
                  <w:tcW w:w="1544" w:type="dxa"/>
                </w:tcPr>
                <w:p w14:paraId="734DF68A" w14:textId="2C7D0BAD" w:rsidR="00B57A24" w:rsidRDefault="00B57A24" w:rsidP="00B57A24">
                  <w:pPr>
                    <w:spacing w:before="0" w:after="0"/>
                  </w:pPr>
                  <w:r>
                    <w:t>New</w:t>
                  </w:r>
                </w:p>
              </w:tc>
              <w:tc>
                <w:tcPr>
                  <w:tcW w:w="1544" w:type="dxa"/>
                </w:tcPr>
                <w:p w14:paraId="10F7F3FD" w14:textId="5435AB29" w:rsidR="00B57A24" w:rsidRDefault="00B57A24" w:rsidP="00B57A24">
                  <w:pPr>
                    <w:spacing w:before="0" w:after="0"/>
                  </w:pPr>
                  <w:r>
                    <w:t>5</w:t>
                  </w:r>
                </w:p>
              </w:tc>
            </w:tr>
            <w:tr w:rsidR="00B57A24" w14:paraId="4088B410" w14:textId="77777777" w:rsidTr="00B57A24">
              <w:tc>
                <w:tcPr>
                  <w:tcW w:w="1544" w:type="dxa"/>
                </w:tcPr>
                <w:p w14:paraId="1E34B043" w14:textId="57709FC1" w:rsidR="00B57A24" w:rsidRDefault="00B57A24" w:rsidP="00B57A24">
                  <w:pPr>
                    <w:spacing w:before="0" w:after="0"/>
                  </w:pPr>
                  <w:r>
                    <w:t>Planning</w:t>
                  </w:r>
                </w:p>
              </w:tc>
              <w:tc>
                <w:tcPr>
                  <w:tcW w:w="1544" w:type="dxa"/>
                </w:tcPr>
                <w:p w14:paraId="665AB2C2" w14:textId="16AD9611" w:rsidR="00B57A24" w:rsidRDefault="00B57A24" w:rsidP="00B57A24">
                  <w:pPr>
                    <w:spacing w:before="0" w:after="0"/>
                  </w:pPr>
                  <w:r>
                    <w:t>5</w:t>
                  </w:r>
                </w:p>
              </w:tc>
            </w:tr>
            <w:tr w:rsidR="00B57A24" w14:paraId="5456ABAC" w14:textId="77777777" w:rsidTr="00B57A24">
              <w:tc>
                <w:tcPr>
                  <w:tcW w:w="1544" w:type="dxa"/>
                </w:tcPr>
                <w:p w14:paraId="6CD65BD9" w14:textId="1C04C2EC" w:rsidR="00B57A24" w:rsidRDefault="00B57A24" w:rsidP="00B57A24">
                  <w:pPr>
                    <w:spacing w:before="0" w:after="0"/>
                  </w:pPr>
                  <w:r>
                    <w:t>Coding</w:t>
                  </w:r>
                </w:p>
              </w:tc>
              <w:tc>
                <w:tcPr>
                  <w:tcW w:w="1544" w:type="dxa"/>
                </w:tcPr>
                <w:p w14:paraId="768E8379" w14:textId="7DB69E9D" w:rsidR="00B57A24" w:rsidRDefault="00B57A24" w:rsidP="00B57A24">
                  <w:pPr>
                    <w:spacing w:before="0" w:after="0"/>
                  </w:pPr>
                  <w:r>
                    <w:t>5</w:t>
                  </w:r>
                </w:p>
              </w:tc>
            </w:tr>
            <w:tr w:rsidR="00B57A24" w14:paraId="650C7EF8" w14:textId="77777777" w:rsidTr="00B57A24">
              <w:tc>
                <w:tcPr>
                  <w:tcW w:w="1544" w:type="dxa"/>
                </w:tcPr>
                <w:p w14:paraId="033A280C" w14:textId="2B6FD6E6" w:rsidR="00B57A24" w:rsidRDefault="00B57A24" w:rsidP="00B57A24">
                  <w:pPr>
                    <w:spacing w:before="0" w:after="0"/>
                  </w:pPr>
                  <w:r>
                    <w:t>Testing</w:t>
                  </w:r>
                </w:p>
              </w:tc>
              <w:tc>
                <w:tcPr>
                  <w:tcW w:w="1544" w:type="dxa"/>
                </w:tcPr>
                <w:p w14:paraId="691EFE3E" w14:textId="7C93F11F" w:rsidR="00B57A24" w:rsidRDefault="00B57A24" w:rsidP="00B57A24">
                  <w:pPr>
                    <w:spacing w:before="0" w:after="0"/>
                  </w:pPr>
                  <w:r>
                    <w:t>10</w:t>
                  </w:r>
                </w:p>
              </w:tc>
            </w:tr>
            <w:tr w:rsidR="00B57A24" w14:paraId="4E996BB6" w14:textId="77777777" w:rsidTr="00B57A24">
              <w:tc>
                <w:tcPr>
                  <w:tcW w:w="1544" w:type="dxa"/>
                </w:tcPr>
                <w:p w14:paraId="28EE9E66" w14:textId="6EC60972" w:rsidR="00B57A24" w:rsidRDefault="00B57A24" w:rsidP="00B57A24">
                  <w:pPr>
                    <w:spacing w:before="0" w:after="0"/>
                  </w:pPr>
                  <w:r>
                    <w:t>Done</w:t>
                  </w:r>
                </w:p>
              </w:tc>
              <w:tc>
                <w:tcPr>
                  <w:tcW w:w="1544" w:type="dxa"/>
                </w:tcPr>
                <w:p w14:paraId="653F75DC" w14:textId="3E653C92" w:rsidR="00B57A24" w:rsidRDefault="00B57A24" w:rsidP="00B57A24">
                  <w:pPr>
                    <w:spacing w:before="0" w:after="0"/>
                  </w:pPr>
                  <w:r>
                    <w:t>10</w:t>
                  </w:r>
                </w:p>
              </w:tc>
            </w:tr>
          </w:tbl>
          <w:p w14:paraId="2F4BFBBF" w14:textId="1040C888" w:rsidR="00B57A24" w:rsidRDefault="00B57A24" w:rsidP="00B57A24">
            <w:pPr>
              <w:spacing w:before="0" w:after="0"/>
            </w:pPr>
          </w:p>
        </w:tc>
      </w:tr>
      <w:tr w:rsidR="00B57A24" w14:paraId="74A08D22" w14:textId="77777777" w:rsidTr="00B57A24">
        <w:tc>
          <w:tcPr>
            <w:tcW w:w="3314" w:type="dxa"/>
          </w:tcPr>
          <w:p w14:paraId="0C9C8864" w14:textId="77777777" w:rsidR="00B57A24" w:rsidRDefault="00B57A24" w:rsidP="00B57A24">
            <w:pPr>
              <w:spacing w:before="0" w:after="0"/>
            </w:pPr>
            <w:r>
              <w:t>Payments – 30%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44"/>
              <w:gridCol w:w="1544"/>
            </w:tblGrid>
            <w:tr w:rsidR="00B57A24" w14:paraId="48082D53" w14:textId="77777777" w:rsidTr="000E3ADA">
              <w:tc>
                <w:tcPr>
                  <w:tcW w:w="1544" w:type="dxa"/>
                </w:tcPr>
                <w:p w14:paraId="6C290D16" w14:textId="77777777" w:rsidR="00B57A24" w:rsidRPr="00F868D1" w:rsidRDefault="00B57A24" w:rsidP="00B57A24">
                  <w:pPr>
                    <w:spacing w:before="0" w:after="0"/>
                    <w:rPr>
                      <w:b/>
                    </w:rPr>
                  </w:pPr>
                  <w:r w:rsidRPr="00F868D1">
                    <w:rPr>
                      <w:b/>
                    </w:rPr>
                    <w:t>Stage</w:t>
                  </w:r>
                </w:p>
              </w:tc>
              <w:tc>
                <w:tcPr>
                  <w:tcW w:w="1544" w:type="dxa"/>
                </w:tcPr>
                <w:p w14:paraId="7DE7FDFF" w14:textId="77777777" w:rsidR="00B57A24" w:rsidRPr="00F868D1" w:rsidRDefault="00B57A24" w:rsidP="00B57A24">
                  <w:pPr>
                    <w:spacing w:before="0" w:after="0"/>
                    <w:rPr>
                      <w:b/>
                    </w:rPr>
                  </w:pPr>
                  <w:r w:rsidRPr="00F868D1">
                    <w:rPr>
                      <w:b/>
                    </w:rPr>
                    <w:t>Count</w:t>
                  </w:r>
                </w:p>
              </w:tc>
            </w:tr>
            <w:tr w:rsidR="00B57A24" w14:paraId="2959A157" w14:textId="77777777" w:rsidTr="000E3ADA">
              <w:tc>
                <w:tcPr>
                  <w:tcW w:w="1544" w:type="dxa"/>
                </w:tcPr>
                <w:p w14:paraId="7CBFB592" w14:textId="77777777" w:rsidR="00B57A24" w:rsidRDefault="00B57A24" w:rsidP="00B57A24">
                  <w:pPr>
                    <w:spacing w:before="0" w:after="0"/>
                  </w:pPr>
                  <w:r>
                    <w:t>New</w:t>
                  </w:r>
                </w:p>
              </w:tc>
              <w:tc>
                <w:tcPr>
                  <w:tcW w:w="1544" w:type="dxa"/>
                </w:tcPr>
                <w:p w14:paraId="61A59BDF" w14:textId="77777777" w:rsidR="00B57A24" w:rsidRDefault="00B57A24" w:rsidP="00B57A24">
                  <w:pPr>
                    <w:spacing w:before="0" w:after="0"/>
                  </w:pPr>
                  <w:r>
                    <w:t>5</w:t>
                  </w:r>
                </w:p>
              </w:tc>
            </w:tr>
            <w:tr w:rsidR="00B57A24" w14:paraId="06C5D36F" w14:textId="77777777" w:rsidTr="000E3ADA">
              <w:tc>
                <w:tcPr>
                  <w:tcW w:w="1544" w:type="dxa"/>
                </w:tcPr>
                <w:p w14:paraId="6E8F4C96" w14:textId="77777777" w:rsidR="00B57A24" w:rsidRDefault="00B57A24" w:rsidP="00B57A24">
                  <w:pPr>
                    <w:spacing w:before="0" w:after="0"/>
                  </w:pPr>
                  <w:r>
                    <w:t>Planning</w:t>
                  </w:r>
                </w:p>
              </w:tc>
              <w:tc>
                <w:tcPr>
                  <w:tcW w:w="1544" w:type="dxa"/>
                </w:tcPr>
                <w:p w14:paraId="0A7A095C" w14:textId="77777777" w:rsidR="00B57A24" w:rsidRDefault="00B57A24" w:rsidP="00B57A24">
                  <w:pPr>
                    <w:spacing w:before="0" w:after="0"/>
                  </w:pPr>
                  <w:r>
                    <w:t>5</w:t>
                  </w:r>
                </w:p>
              </w:tc>
            </w:tr>
            <w:tr w:rsidR="00B57A24" w14:paraId="13D9049E" w14:textId="77777777" w:rsidTr="000E3ADA">
              <w:tc>
                <w:tcPr>
                  <w:tcW w:w="1544" w:type="dxa"/>
                </w:tcPr>
                <w:p w14:paraId="6E4D07F6" w14:textId="77777777" w:rsidR="00B57A24" w:rsidRDefault="00B57A24" w:rsidP="00B57A24">
                  <w:pPr>
                    <w:spacing w:before="0" w:after="0"/>
                  </w:pPr>
                  <w:r>
                    <w:t>Coding</w:t>
                  </w:r>
                </w:p>
              </w:tc>
              <w:tc>
                <w:tcPr>
                  <w:tcW w:w="1544" w:type="dxa"/>
                </w:tcPr>
                <w:p w14:paraId="1C3762E1" w14:textId="77777777" w:rsidR="00B57A24" w:rsidRDefault="00B57A24" w:rsidP="00B57A24">
                  <w:pPr>
                    <w:spacing w:before="0" w:after="0"/>
                  </w:pPr>
                  <w:r>
                    <w:t>5</w:t>
                  </w:r>
                </w:p>
              </w:tc>
            </w:tr>
            <w:tr w:rsidR="00B57A24" w14:paraId="0B6FCC0E" w14:textId="77777777" w:rsidTr="000E3ADA">
              <w:tc>
                <w:tcPr>
                  <w:tcW w:w="1544" w:type="dxa"/>
                </w:tcPr>
                <w:p w14:paraId="0792E1B1" w14:textId="77777777" w:rsidR="00B57A24" w:rsidRDefault="00B57A24" w:rsidP="00B57A24">
                  <w:pPr>
                    <w:spacing w:before="0" w:after="0"/>
                  </w:pPr>
                  <w:r>
                    <w:t>Testing</w:t>
                  </w:r>
                </w:p>
              </w:tc>
              <w:tc>
                <w:tcPr>
                  <w:tcW w:w="1544" w:type="dxa"/>
                </w:tcPr>
                <w:p w14:paraId="28E8F0EF" w14:textId="77777777" w:rsidR="00B57A24" w:rsidRDefault="00B57A24" w:rsidP="00B57A24">
                  <w:pPr>
                    <w:spacing w:before="0" w:after="0"/>
                  </w:pPr>
                  <w:r>
                    <w:t>10</w:t>
                  </w:r>
                </w:p>
              </w:tc>
            </w:tr>
            <w:tr w:rsidR="00B57A24" w14:paraId="212E3962" w14:textId="77777777" w:rsidTr="000E3ADA">
              <w:tc>
                <w:tcPr>
                  <w:tcW w:w="1544" w:type="dxa"/>
                </w:tcPr>
                <w:p w14:paraId="5AF3F6A6" w14:textId="77777777" w:rsidR="00B57A24" w:rsidRDefault="00B57A24" w:rsidP="00B57A24">
                  <w:pPr>
                    <w:spacing w:before="0" w:after="0"/>
                  </w:pPr>
                  <w:r>
                    <w:t>Done</w:t>
                  </w:r>
                </w:p>
              </w:tc>
              <w:tc>
                <w:tcPr>
                  <w:tcW w:w="1544" w:type="dxa"/>
                </w:tcPr>
                <w:p w14:paraId="5C4A15AB" w14:textId="5AFAE8DF" w:rsidR="00B57A24" w:rsidRDefault="00B57A24" w:rsidP="00B57A24">
                  <w:pPr>
                    <w:spacing w:before="0" w:after="0"/>
                  </w:pPr>
                  <w:r>
                    <w:t>3</w:t>
                  </w:r>
                </w:p>
              </w:tc>
            </w:tr>
          </w:tbl>
          <w:p w14:paraId="3593E1DF" w14:textId="48F146B2" w:rsidR="00B57A24" w:rsidRDefault="00B57A24" w:rsidP="00B57A24">
            <w:pPr>
              <w:spacing w:before="0" w:after="0"/>
            </w:pPr>
          </w:p>
        </w:tc>
      </w:tr>
    </w:tbl>
    <w:p w14:paraId="55F65888" w14:textId="77777777" w:rsidR="00E07792" w:rsidRDefault="00E07792" w:rsidP="00E07792">
      <w:pPr>
        <w:pStyle w:val="ListParagraph"/>
        <w:ind w:left="1440"/>
      </w:pP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0B75CC6D" w14:textId="77777777" w:rsidR="00E07792" w:rsidRDefault="00E07792" w:rsidP="00E07792">
      <w:pPr>
        <w:pStyle w:val="ListParagraph"/>
      </w:pPr>
    </w:p>
    <w:p w14:paraId="41301F61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Implement service documentation using swagger</w:t>
      </w:r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0C63B3AE" w:rsidR="001C792E" w:rsidRDefault="00E07792" w:rsidP="00395FDC">
      <w:pPr>
        <w:pStyle w:val="ListParagraph"/>
        <w:numPr>
          <w:ilvl w:val="0"/>
          <w:numId w:val="35"/>
        </w:numPr>
      </w:pPr>
      <w:r>
        <w:t>Create the following end-points and test them using postman and export the requests into a json file.</w:t>
      </w:r>
    </w:p>
    <w:p w14:paraId="5EC472AC" w14:textId="007CF844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16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</w:t>
      </w:r>
      <w:r w:rsidR="0077090A">
        <w:rPr>
          <w:sz w:val="16"/>
        </w:rPr>
        <w:t>Product Backlog</w:t>
      </w:r>
      <w:r w:rsidRPr="00AB1B86">
        <w:rPr>
          <w:sz w:val="16"/>
        </w:rPr>
        <w:t xml:space="preserve"> Managem</w:t>
      </w:r>
      <w:r w:rsidR="00E656C3">
        <w:rPr>
          <w:sz w:val="16"/>
        </w:rPr>
        <w:t>ent - End 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6A994CC4" w:rsidR="00E07792" w:rsidRPr="009D763B" w:rsidRDefault="00F868D1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productbacklog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/create</w:t>
            </w:r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41CB6C0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33FBD47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owners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5F1261C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0BFF632F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product owners to create the new product backlog which includes an epic item and 1 or more user stories in the epic</w:t>
            </w:r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5F8CBD6A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ProductBackLogDTO</w:t>
            </w:r>
            <w:proofErr w:type="spellEnd"/>
          </w:p>
        </w:tc>
      </w:tr>
      <w:tr w:rsidR="00E07792" w14:paraId="636662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354B8651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5FC94414" w14:textId="263B8512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17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77090A">
        <w:rPr>
          <w:sz w:val="16"/>
        </w:rPr>
        <w:t>Product Backlog</w:t>
      </w:r>
      <w:r w:rsidR="00E656C3">
        <w:rPr>
          <w:sz w:val="16"/>
        </w:rPr>
        <w:t xml:space="preserve"> Management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5D3FB07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3312CD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93480B" w14:textId="788A18FD" w:rsidR="00DB0EE8" w:rsidRPr="009D763B" w:rsidRDefault="00F868D1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productbacklog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userstories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developerid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18C18E0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F611FB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C09A310" w14:textId="2D6CA01A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09942E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4728E1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C0EEC1" w14:textId="3B46D4A5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DB0EE8" w14:paraId="4992C1A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4B6295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5DD3CA" w14:textId="2758978F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34B3865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1BF24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12A094C" w14:textId="0CBB05B8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developer can view the set of user stories assigned to them</w:t>
            </w:r>
          </w:p>
        </w:tc>
      </w:tr>
      <w:tr w:rsidR="00DB0EE8" w14:paraId="2FE1EA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635C0B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Inputs</w:t>
            </w:r>
          </w:p>
        </w:tc>
        <w:tc>
          <w:tcPr>
            <w:tcW w:w="6269" w:type="dxa"/>
          </w:tcPr>
          <w:p w14:paraId="372F627B" w14:textId="7DD7233B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DeveloperId</w:t>
            </w:r>
            <w:proofErr w:type="spellEnd"/>
          </w:p>
        </w:tc>
      </w:tr>
      <w:tr w:rsidR="00DB0EE8" w14:paraId="154E3D8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8E9D2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D47C49C" w14:textId="416F81E6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UserStoryDTO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666132E6" w14:textId="7DB8E5EF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18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77090A">
        <w:rPr>
          <w:sz w:val="16"/>
        </w:rPr>
        <w:t>Product Backlog</w:t>
      </w:r>
      <w:r w:rsidR="00E656C3">
        <w:rPr>
          <w:sz w:val="16"/>
        </w:rPr>
        <w:t xml:space="preserve"> Management - End 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7ECFE93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DA843C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40FD7A0" w14:textId="7DFA4EAD" w:rsidR="00DB0EE8" w:rsidRPr="009D763B" w:rsidRDefault="00F868D1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productbacklog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updatestory</w:t>
            </w:r>
            <w:proofErr w:type="spellEnd"/>
          </w:p>
        </w:tc>
      </w:tr>
      <w:tr w:rsidR="00DB0EE8" w14:paraId="4E919EA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31F55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C9EAE4D" w14:textId="6DD72AF2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DB0EE8" w14:paraId="7C0019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38169D4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6C5C414" w14:textId="7297704F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DB0EE8" w14:paraId="0E58D7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AEC407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73177C" w14:textId="36BC8434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148DA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53E37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A4A5919" w14:textId="7928A251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 will change the status of their user stories using this endpoint</w:t>
            </w:r>
          </w:p>
        </w:tc>
      </w:tr>
      <w:tr w:rsidR="00DB0EE8" w14:paraId="188299F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E5760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EEA025" w14:textId="26E7FF0E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UpdateStoryDTO</w:t>
            </w:r>
            <w:proofErr w:type="spellEnd"/>
          </w:p>
        </w:tc>
      </w:tr>
      <w:tr w:rsidR="00DB0EE8" w14:paraId="7FBEF7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55949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5A641A" w14:textId="2D3078DB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52D1132E" w14:textId="588CF54A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19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77090A">
        <w:rPr>
          <w:sz w:val="16"/>
        </w:rPr>
        <w:t>Product Backlog</w:t>
      </w:r>
      <w:r w:rsidR="00E656C3">
        <w:rPr>
          <w:sz w:val="16"/>
        </w:rPr>
        <w:t xml:space="preserve"> Management - End 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37C1833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BE332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609F9D0" w14:textId="79FF676C" w:rsidR="00DB0EE8" w:rsidRPr="009D763B" w:rsidRDefault="00F868D1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productbacklog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/report/&lt;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projectid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50A70F8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5D4C3D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6981D8" w14:textId="0A8B7D52" w:rsidR="00DB0EE8" w:rsidRPr="009D763B" w:rsidRDefault="00420AF5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383F3E8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0BF35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82C152" w14:textId="24537687" w:rsidR="00DB0EE8" w:rsidRPr="009D763B" w:rsidRDefault="00420AF5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owners</w:t>
            </w:r>
          </w:p>
        </w:tc>
      </w:tr>
      <w:tr w:rsidR="00DB0EE8" w14:paraId="4E4181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4EB5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FA09358" w14:textId="30F6D450" w:rsidR="00DB0EE8" w:rsidRPr="009D763B" w:rsidRDefault="00420AF5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975DDB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042AC1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4E8FE70" w14:textId="083BCE8B" w:rsidR="00DB0EE8" w:rsidRPr="009D763B" w:rsidRDefault="00420AF5" w:rsidP="002B082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product owners will be able to view a report of product backlogs</w:t>
            </w:r>
          </w:p>
        </w:tc>
      </w:tr>
      <w:tr w:rsidR="00DB0EE8" w14:paraId="237C210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9C8675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831399D" w14:textId="796F56ED" w:rsidR="00DB0EE8" w:rsidRPr="009D763B" w:rsidRDefault="00420AF5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ProjectId</w:t>
            </w:r>
          </w:p>
        </w:tc>
      </w:tr>
      <w:tr w:rsidR="00DB0EE8" w14:paraId="6BBB575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C0C50C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83BB75" w14:textId="3F66B749" w:rsidR="00DB0EE8" w:rsidRPr="009D763B" w:rsidRDefault="00420AF5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ProductBackLogReportDTO</w:t>
            </w:r>
            <w:proofErr w:type="spellEnd"/>
          </w:p>
        </w:tc>
      </w:tr>
    </w:tbl>
    <w:p w14:paraId="0AE1DF6D" w14:textId="562F9989" w:rsidR="0036580C" w:rsidRDefault="0036580C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10F8F70F" w14:textId="4EBAE815" w:rsidR="00E4542A" w:rsidRPr="00E4542A" w:rsidRDefault="00E4542A" w:rsidP="00E4542A">
      <w:pPr>
        <w:pStyle w:val="Caption"/>
        <w:keepNext/>
        <w:jc w:val="center"/>
        <w:rPr>
          <w:sz w:val="16"/>
        </w:rPr>
      </w:pPr>
      <w:r w:rsidRPr="00E4542A">
        <w:rPr>
          <w:sz w:val="16"/>
        </w:rPr>
        <w:t xml:space="preserve">Table </w:t>
      </w:r>
      <w:r w:rsidRPr="00E4542A">
        <w:rPr>
          <w:sz w:val="16"/>
        </w:rPr>
        <w:fldChar w:fldCharType="begin"/>
      </w:r>
      <w:r w:rsidRPr="00E4542A">
        <w:rPr>
          <w:sz w:val="16"/>
        </w:rPr>
        <w:instrText xml:space="preserve"> SEQ Table \* ARABIC </w:instrText>
      </w:r>
      <w:r w:rsidRPr="00E4542A">
        <w:rPr>
          <w:sz w:val="16"/>
        </w:rPr>
        <w:fldChar w:fldCharType="separate"/>
      </w:r>
      <w:r w:rsidRPr="00E4542A">
        <w:rPr>
          <w:noProof/>
          <w:sz w:val="16"/>
        </w:rPr>
        <w:t>20</w:t>
      </w:r>
      <w:r w:rsidRPr="00E4542A">
        <w:rPr>
          <w:sz w:val="16"/>
        </w:rPr>
        <w:fldChar w:fldCharType="end"/>
      </w:r>
      <w:r w:rsidRPr="00E4542A">
        <w:rPr>
          <w:sz w:val="16"/>
        </w:rPr>
        <w:t xml:space="preserve"> : Product Backlog Management - End 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4542A" w14:paraId="6781E52F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46FD7B3F" w14:textId="77777777" w:rsidR="00E4542A" w:rsidRPr="00105A60" w:rsidRDefault="00E4542A" w:rsidP="00E4542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6DFCA4" w14:textId="2E65E6C0" w:rsidR="00E4542A" w:rsidRPr="009D763B" w:rsidRDefault="00E4542A" w:rsidP="00E4542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productbacklog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userstories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userstoryid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E4542A" w14:paraId="03471C06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7D423275" w14:textId="77777777" w:rsidR="00E4542A" w:rsidRPr="00105A60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F96B267" w14:textId="77777777" w:rsidR="00E4542A" w:rsidRPr="009D763B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4542A" w14:paraId="5C727B16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5A0AB65E" w14:textId="77777777" w:rsidR="00E4542A" w:rsidRPr="00105A60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032A16" w14:textId="026F8643" w:rsidR="00E4542A" w:rsidRPr="009D763B" w:rsidRDefault="00E253F4" w:rsidP="00E253F4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E4542A" w14:paraId="65B32EDF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2EE8E6D1" w14:textId="77777777" w:rsidR="00E4542A" w:rsidRPr="00105A60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7EBA203" w14:textId="77777777" w:rsidR="00E4542A" w:rsidRPr="009D763B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4542A" w14:paraId="64DA23BD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2619FC6D" w14:textId="77777777" w:rsidR="00E4542A" w:rsidRPr="00105A60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DF5AC27" w14:textId="09DEA66A" w:rsidR="00E4542A" w:rsidRPr="009D763B" w:rsidRDefault="00E253F4" w:rsidP="000E3AD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display details of a specific user story</w:t>
            </w:r>
          </w:p>
        </w:tc>
      </w:tr>
      <w:tr w:rsidR="00E4542A" w14:paraId="0230C5DD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1F9A061E" w14:textId="77777777" w:rsidR="00E4542A" w:rsidRPr="00105A60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2E97B6C" w14:textId="2CDF1A78" w:rsidR="00E4542A" w:rsidRPr="009D763B" w:rsidRDefault="00E253F4" w:rsidP="000E3AD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UserStoryId</w:t>
            </w:r>
            <w:proofErr w:type="spellEnd"/>
          </w:p>
        </w:tc>
      </w:tr>
      <w:tr w:rsidR="00E4542A" w14:paraId="59B8D22C" w14:textId="77777777" w:rsidTr="000E3ADA">
        <w:tc>
          <w:tcPr>
            <w:tcW w:w="2140" w:type="dxa"/>
            <w:shd w:val="clear" w:color="auto" w:fill="2E74B5" w:themeFill="accent1" w:themeFillShade="BF"/>
          </w:tcPr>
          <w:p w14:paraId="24236ADB" w14:textId="77777777" w:rsidR="00E4542A" w:rsidRPr="00105A60" w:rsidRDefault="00E4542A" w:rsidP="000E3AD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DC7168B" w14:textId="5BDFB1F3" w:rsidR="00E4542A" w:rsidRPr="009D763B" w:rsidRDefault="00E253F4" w:rsidP="000E3AD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UserStoryDTO</w:t>
            </w:r>
            <w:proofErr w:type="spellEnd"/>
          </w:p>
        </w:tc>
      </w:tr>
    </w:tbl>
    <w:p w14:paraId="05FC9C1B" w14:textId="77777777" w:rsidR="00E4542A" w:rsidRDefault="00E4542A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4D6FDBB4" w14:textId="77777777" w:rsidR="007472C5" w:rsidRDefault="007472C5" w:rsidP="00E07792">
      <w:pPr>
        <w:widowControl/>
        <w:spacing w:before="0" w:after="0" w:line="240" w:lineRule="auto"/>
        <w:ind w:right="0"/>
        <w:rPr>
          <w:b/>
          <w:u w:val="single"/>
        </w:rPr>
      </w:pPr>
    </w:p>
    <w:p w14:paraId="4B622CC2" w14:textId="19C1ADC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9F1039">
      <w:r>
        <w:t xml:space="preserve">Create the following components as per the specification provided below. </w:t>
      </w:r>
    </w:p>
    <w:p w14:paraId="6A861663" w14:textId="70FDD39B" w:rsidR="009F1039" w:rsidRPr="009F1039" w:rsidRDefault="00724117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CreateProductBacklog</w:t>
      </w:r>
      <w:r w:rsidR="009F1039" w:rsidRPr="009F1039">
        <w:rPr>
          <w:u w:val="single"/>
        </w:rPr>
        <w:t>Component</w:t>
      </w:r>
      <w:proofErr w:type="spellEnd"/>
    </w:p>
    <w:p w14:paraId="69EFABDC" w14:textId="7C324E50" w:rsidR="009F1039" w:rsidRDefault="00D46706" w:rsidP="00395FDC">
      <w:pPr>
        <w:pStyle w:val="ListParagraph"/>
        <w:numPr>
          <w:ilvl w:val="0"/>
          <w:numId w:val="60"/>
        </w:numPr>
      </w:pPr>
      <w:r>
        <w:t>Develop a component to be used by product owner which contains a form to create a new epic and a set of user stories.</w:t>
      </w:r>
    </w:p>
    <w:p w14:paraId="551E0853" w14:textId="7EA0ADF8" w:rsidR="00D46706" w:rsidRDefault="00D46706" w:rsidP="00395FDC">
      <w:pPr>
        <w:pStyle w:val="ListParagraph"/>
        <w:numPr>
          <w:ilvl w:val="0"/>
          <w:numId w:val="60"/>
        </w:numPr>
      </w:pPr>
      <w:r>
        <w:t>Use the master details layout for creating the form.</w:t>
      </w:r>
    </w:p>
    <w:p w14:paraId="30F33E10" w14:textId="0FAA52B3" w:rsidR="00D46706" w:rsidRDefault="00D46706" w:rsidP="00395FDC">
      <w:pPr>
        <w:pStyle w:val="ListParagraph"/>
        <w:numPr>
          <w:ilvl w:val="0"/>
          <w:numId w:val="60"/>
        </w:numPr>
      </w:pPr>
      <w:r>
        <w:t>Form should display the each user story added by user in the table form</w:t>
      </w:r>
    </w:p>
    <w:p w14:paraId="753F1234" w14:textId="7E800878" w:rsidR="00D46706" w:rsidRDefault="00D46706" w:rsidP="00395FDC">
      <w:pPr>
        <w:pStyle w:val="ListParagraph"/>
        <w:numPr>
          <w:ilvl w:val="0"/>
          <w:numId w:val="60"/>
        </w:numPr>
      </w:pPr>
      <w:r>
        <w:t>There should be a submit button which should save the epic and all the user stories together after all the validation are passed.</w:t>
      </w:r>
    </w:p>
    <w:p w14:paraId="0F81B817" w14:textId="087DA1E0" w:rsidR="00D46706" w:rsidRDefault="00D46706" w:rsidP="00395FDC">
      <w:pPr>
        <w:pStyle w:val="ListParagraph"/>
        <w:numPr>
          <w:ilvl w:val="0"/>
          <w:numId w:val="60"/>
        </w:numPr>
      </w:pPr>
      <w:proofErr w:type="gramStart"/>
      <w:r>
        <w:t>Developers</w:t>
      </w:r>
      <w:proofErr w:type="gramEnd"/>
      <w:r>
        <w:t xml:space="preserve"> details must be selected from a dropdown whose data can be fetched from </w:t>
      </w:r>
      <w:r w:rsidR="00A2357E">
        <w:t>Project Management</w:t>
      </w:r>
      <w:r>
        <w:t xml:space="preserve"> module.</w:t>
      </w:r>
    </w:p>
    <w:p w14:paraId="7654F6B6" w14:textId="1F6E17B8" w:rsidR="009F1039" w:rsidRDefault="009F1039" w:rsidP="00395FDC">
      <w:pPr>
        <w:pStyle w:val="ListParagraph"/>
        <w:numPr>
          <w:ilvl w:val="0"/>
          <w:numId w:val="60"/>
        </w:numPr>
      </w:pPr>
      <w:r>
        <w:t>Provide a navigation to component for motorists via navbar</w:t>
      </w:r>
    </w:p>
    <w:p w14:paraId="3489A43A" w14:textId="77777777" w:rsidR="009F1039" w:rsidRDefault="009F1039" w:rsidP="009F1039">
      <w:pPr>
        <w:pStyle w:val="ListParagraph"/>
        <w:ind w:left="1080"/>
      </w:pPr>
    </w:p>
    <w:p w14:paraId="097BA7DB" w14:textId="53DF158D" w:rsidR="009F1039" w:rsidRPr="003A3D78" w:rsidRDefault="00D46706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UserStoriesListComponent</w:t>
      </w:r>
      <w:proofErr w:type="spellEnd"/>
    </w:p>
    <w:p w14:paraId="7D7FA6DE" w14:textId="3E2D45B3" w:rsidR="001E78A7" w:rsidRDefault="001E78A7" w:rsidP="00395FDC">
      <w:pPr>
        <w:pStyle w:val="ListParagraph"/>
        <w:numPr>
          <w:ilvl w:val="0"/>
          <w:numId w:val="61"/>
        </w:numPr>
      </w:pPr>
      <w:r>
        <w:t>Design a component which can be used by developers to view the list of user stories assigned to them in the form of table.</w:t>
      </w:r>
    </w:p>
    <w:p w14:paraId="1AF4D8C9" w14:textId="21FC0A1F" w:rsidR="001E78A7" w:rsidRDefault="001520E8" w:rsidP="00395FDC">
      <w:pPr>
        <w:pStyle w:val="ListParagraph"/>
        <w:numPr>
          <w:ilvl w:val="0"/>
          <w:numId w:val="61"/>
        </w:numPr>
      </w:pPr>
      <w:r>
        <w:lastRenderedPageBreak/>
        <w:t xml:space="preserve">Each row in table must contain a button to view details which should redirect to </w:t>
      </w:r>
      <w:proofErr w:type="spellStart"/>
      <w:r>
        <w:t>UserStoryDetails</w:t>
      </w:r>
      <w:proofErr w:type="spellEnd"/>
      <w:r>
        <w:t xml:space="preserve"> component by passing in the user story id as parameter.</w:t>
      </w:r>
    </w:p>
    <w:p w14:paraId="030A90E3" w14:textId="77777777" w:rsidR="007317C7" w:rsidRDefault="007317C7" w:rsidP="007317C7">
      <w:pPr>
        <w:pStyle w:val="ListParagraph"/>
        <w:ind w:left="1080"/>
      </w:pPr>
    </w:p>
    <w:p w14:paraId="5A7855DC" w14:textId="3C36518C" w:rsidR="007317C7" w:rsidRPr="007317C7" w:rsidRDefault="001520E8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UserStoryDetails</w:t>
      </w:r>
      <w:r w:rsidR="007317C7" w:rsidRPr="007317C7">
        <w:rPr>
          <w:u w:val="single"/>
        </w:rPr>
        <w:t>Component</w:t>
      </w:r>
      <w:proofErr w:type="spellEnd"/>
    </w:p>
    <w:p w14:paraId="313E2EA7" w14:textId="77777777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>Create a component which will display the details of a single user story.</w:t>
      </w:r>
    </w:p>
    <w:p w14:paraId="7991DA6A" w14:textId="04F623E3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>Component should also provide a button to update the status of the user story.</w:t>
      </w:r>
    </w:p>
    <w:p w14:paraId="6B751010" w14:textId="4E9E0280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>The status must be updated in the sequence as New -&gt; Planning -&gt; Coding -&gt; Testing -&gt; Done</w:t>
      </w:r>
    </w:p>
    <w:p w14:paraId="1C96ECF0" w14:textId="77777777" w:rsidR="00E23F6B" w:rsidRDefault="00E23F6B" w:rsidP="00E23F6B">
      <w:pPr>
        <w:pStyle w:val="ListParagraph"/>
        <w:ind w:left="1134"/>
      </w:pPr>
    </w:p>
    <w:p w14:paraId="27229EB0" w14:textId="3B3924AA" w:rsidR="00FF3526" w:rsidRPr="00FF3526" w:rsidRDefault="00FF3526" w:rsidP="00FF3526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 w:rsidRPr="00FF3526">
        <w:rPr>
          <w:u w:val="single"/>
        </w:rPr>
        <w:t>UseStoryReportComponent</w:t>
      </w:r>
      <w:proofErr w:type="spellEnd"/>
    </w:p>
    <w:p w14:paraId="1A405BFC" w14:textId="035D3F58" w:rsidR="00FF3526" w:rsidRDefault="00FF3526" w:rsidP="00FF3526">
      <w:pPr>
        <w:pStyle w:val="ListParagraph"/>
        <w:numPr>
          <w:ilvl w:val="1"/>
          <w:numId w:val="59"/>
        </w:numPr>
        <w:ind w:left="1134"/>
      </w:pPr>
      <w:r>
        <w:t>Develop a user story report component which will be used by the product owner to see a report of project progress</w:t>
      </w:r>
    </w:p>
    <w:p w14:paraId="4972E728" w14:textId="495824EC" w:rsidR="00FF3526" w:rsidRDefault="00FF3526" w:rsidP="00FF3526">
      <w:pPr>
        <w:pStyle w:val="ListParagraph"/>
        <w:numPr>
          <w:ilvl w:val="1"/>
          <w:numId w:val="59"/>
        </w:numPr>
        <w:ind w:left="1134"/>
      </w:pPr>
      <w:r>
        <w:t>Provide a navigation to the component in the application menu</w:t>
      </w:r>
    </w:p>
    <w:p w14:paraId="078FB85C" w14:textId="35AA8AD8" w:rsidR="009825F6" w:rsidRDefault="009825F6" w:rsidP="00FF3526">
      <w:pPr>
        <w:pStyle w:val="ListParagraph"/>
        <w:numPr>
          <w:ilvl w:val="1"/>
          <w:numId w:val="59"/>
        </w:numPr>
        <w:ind w:left="1134"/>
      </w:pPr>
      <w:r>
        <w:t>Component should contain a textbox to accept the project code and a “Show Report” button.</w:t>
      </w:r>
      <w:r w:rsidR="001F6220">
        <w:t xml:space="preserve"> Once the users provides a project code and clicks the show report button then display the report to the user in a bootstrap table</w:t>
      </w:r>
    </w:p>
    <w:p w14:paraId="7DF50624" w14:textId="34B3DB57" w:rsidR="00FA0C43" w:rsidRDefault="00FA0C43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0AABDAC9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56771B1E" w:rsidR="00E07792" w:rsidRDefault="00E07792" w:rsidP="00395FDC">
      <w:pPr>
        <w:pStyle w:val="ListParagraph"/>
        <w:numPr>
          <w:ilvl w:val="0"/>
          <w:numId w:val="37"/>
        </w:numPr>
      </w:pPr>
      <w:r>
        <w:t xml:space="preserve">Create a data service in the font-end application which will communicate with the </w:t>
      </w:r>
      <w:r w:rsidR="00DA5F3B">
        <w:t>micro 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>Use the data service in the components to make them interact with the API</w:t>
      </w:r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>Valid error messages should be shown based on various response status codes received form the API</w:t>
      </w:r>
    </w:p>
    <w:p w14:paraId="7EECE911" w14:textId="77777777" w:rsidR="00A36FEC" w:rsidRDefault="00A36FEC" w:rsidP="00A36FEC">
      <w:pPr>
        <w:pStyle w:val="ListParagraph"/>
      </w:pPr>
    </w:p>
    <w:p w14:paraId="5BBE65EF" w14:textId="00390D1B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6039857"/>
      <w:r>
        <w:rPr>
          <w:rFonts w:ascii="Calibri" w:hAnsi="Calibri"/>
          <w:b/>
        </w:rPr>
        <w:t xml:space="preserve">Module – </w:t>
      </w:r>
      <w:r w:rsidR="00453844">
        <w:rPr>
          <w:rFonts w:ascii="Calibri" w:hAnsi="Calibri"/>
          <w:b/>
        </w:rPr>
        <w:t>Defects</w:t>
      </w:r>
      <w:r w:rsidR="000A3067">
        <w:rPr>
          <w:rFonts w:ascii="Calibri" w:hAnsi="Calibri"/>
          <w:b/>
        </w:rPr>
        <w:t xml:space="preserve"> management</w:t>
      </w:r>
      <w:bookmarkEnd w:id="23"/>
    </w:p>
    <w:p w14:paraId="32596F98" w14:textId="1BF90AEE" w:rsidR="00E07792" w:rsidRDefault="00654133" w:rsidP="00E07792">
      <w:r>
        <w:t>All projects at cognizant undergo thorough testing to identify the defects. This module will facilitate in reporting and fixing the defects as follows</w:t>
      </w:r>
    </w:p>
    <w:p w14:paraId="2DF8C276" w14:textId="3C251884" w:rsidR="00E656C3" w:rsidRDefault="00654133" w:rsidP="00395FDC">
      <w:pPr>
        <w:pStyle w:val="ListParagraph"/>
        <w:numPr>
          <w:ilvl w:val="0"/>
          <w:numId w:val="62"/>
        </w:numPr>
      </w:pPr>
      <w:r>
        <w:t>A tester can report a defect</w:t>
      </w:r>
    </w:p>
    <w:p w14:paraId="212B282E" w14:textId="4E1D5C73" w:rsidR="00E656C3" w:rsidRDefault="00654133" w:rsidP="00395FDC">
      <w:pPr>
        <w:pStyle w:val="ListParagraph"/>
        <w:numPr>
          <w:ilvl w:val="0"/>
          <w:numId w:val="62"/>
        </w:numPr>
      </w:pPr>
      <w:r>
        <w:t>A developer will be able to view the defects reported and fix them and provide a resolution</w:t>
      </w:r>
    </w:p>
    <w:p w14:paraId="22AF102E" w14:textId="1199A28A" w:rsidR="00E656C3" w:rsidRDefault="00654133" w:rsidP="00395FDC">
      <w:pPr>
        <w:pStyle w:val="ListParagraph"/>
        <w:numPr>
          <w:ilvl w:val="0"/>
          <w:numId w:val="62"/>
        </w:numPr>
      </w:pPr>
      <w:r>
        <w:t>Product owners can see a report on defects as to how many days each one of them are pending from.</w:t>
      </w:r>
    </w:p>
    <w:p w14:paraId="13F22BDC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4F1CC9C9" w:rsidR="00D07BBC" w:rsidRDefault="00CC0ACD" w:rsidP="00D07BBC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1E75F95D" wp14:editId="6FEB8B3D">
            <wp:extent cx="4139023" cy="1965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4401" cy="19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20B780B3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- </w:t>
      </w:r>
      <w:r w:rsidR="00F129CF">
        <w:rPr>
          <w:sz w:val="16"/>
        </w:rPr>
        <w:t>Defects Management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40C51289" w:rsidR="00E656C3" w:rsidRDefault="006B3D3B" w:rsidP="00395FDC">
      <w:pPr>
        <w:pStyle w:val="ListParagraph"/>
        <w:numPr>
          <w:ilvl w:val="1"/>
          <w:numId w:val="38"/>
        </w:numPr>
      </w:pPr>
      <w:proofErr w:type="spellStart"/>
      <w:r>
        <w:t>DetectedOn</w:t>
      </w:r>
      <w:proofErr w:type="spellEnd"/>
      <w:r>
        <w:t xml:space="preserve"> must be taken as today by default</w:t>
      </w:r>
    </w:p>
    <w:p w14:paraId="6FF262CC" w14:textId="234C9548" w:rsidR="006B3D3B" w:rsidRDefault="006B3D3B" w:rsidP="00395FDC">
      <w:pPr>
        <w:pStyle w:val="ListParagraph"/>
        <w:numPr>
          <w:ilvl w:val="1"/>
          <w:numId w:val="38"/>
        </w:numPr>
      </w:pPr>
      <w:r>
        <w:t>Allowed values for priority is P1, P2 and P3</w:t>
      </w:r>
    </w:p>
    <w:p w14:paraId="6A503D4D" w14:textId="1D504265" w:rsidR="006B3D3B" w:rsidRDefault="006B3D3B" w:rsidP="00395FDC">
      <w:pPr>
        <w:pStyle w:val="ListParagraph"/>
        <w:numPr>
          <w:ilvl w:val="1"/>
          <w:numId w:val="38"/>
        </w:numPr>
      </w:pPr>
      <w:r>
        <w:t xml:space="preserve">Allowed values for severity are – Blocker, Critical, Major, Minor and Low </w:t>
      </w:r>
    </w:p>
    <w:p w14:paraId="33BD4B15" w14:textId="050B97BE" w:rsidR="00AF6335" w:rsidRPr="00E656C3" w:rsidRDefault="006B3D3B" w:rsidP="006B3D3B">
      <w:pPr>
        <w:pStyle w:val="ListParagraph"/>
        <w:numPr>
          <w:ilvl w:val="1"/>
          <w:numId w:val="38"/>
        </w:numPr>
      </w:pPr>
      <w:proofErr w:type="spellStart"/>
      <w:r>
        <w:t>ExpectedResolutionDate</w:t>
      </w:r>
      <w:proofErr w:type="spellEnd"/>
      <w:r>
        <w:t xml:space="preserve"> must be a future or today’s date.</w:t>
      </w:r>
    </w:p>
    <w:p w14:paraId="2BE8C4EF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>Use repository per entity pattern and generate the repositories to perform the following operations</w:t>
      </w:r>
    </w:p>
    <w:p w14:paraId="7837F33B" w14:textId="2E34E157" w:rsidR="006738E2" w:rsidRDefault="007C155F" w:rsidP="00395FDC">
      <w:pPr>
        <w:pStyle w:val="ListParagraph"/>
        <w:numPr>
          <w:ilvl w:val="1"/>
          <w:numId w:val="39"/>
        </w:numPr>
      </w:pPr>
      <w:r>
        <w:t>Insert new defect</w:t>
      </w:r>
    </w:p>
    <w:p w14:paraId="2DE7BC70" w14:textId="12AAE83F" w:rsidR="007C155F" w:rsidRDefault="007C155F" w:rsidP="00395FDC">
      <w:pPr>
        <w:pStyle w:val="ListParagraph"/>
        <w:numPr>
          <w:ilvl w:val="1"/>
          <w:numId w:val="39"/>
        </w:numPr>
      </w:pPr>
      <w:r>
        <w:t>Return defects assigned to developer</w:t>
      </w:r>
    </w:p>
    <w:p w14:paraId="3DB5997A" w14:textId="2CA7B2E9" w:rsidR="007C155F" w:rsidRDefault="007C155F" w:rsidP="00395FDC">
      <w:pPr>
        <w:pStyle w:val="ListParagraph"/>
        <w:numPr>
          <w:ilvl w:val="1"/>
          <w:numId w:val="39"/>
        </w:numPr>
      </w:pPr>
      <w:r>
        <w:t>Return a defect by id</w:t>
      </w:r>
    </w:p>
    <w:p w14:paraId="419C8504" w14:textId="3C9E1421" w:rsidR="007C155F" w:rsidRDefault="007C155F" w:rsidP="00395FDC">
      <w:pPr>
        <w:pStyle w:val="ListParagraph"/>
        <w:numPr>
          <w:ilvl w:val="1"/>
          <w:numId w:val="39"/>
        </w:numPr>
      </w:pPr>
      <w:r>
        <w:t>Update a defect</w:t>
      </w:r>
    </w:p>
    <w:p w14:paraId="0AE100B7" w14:textId="42212025" w:rsidR="006C64E6" w:rsidRDefault="007C155F" w:rsidP="007C155F">
      <w:pPr>
        <w:pStyle w:val="ListParagraph"/>
        <w:numPr>
          <w:ilvl w:val="1"/>
          <w:numId w:val="39"/>
        </w:numPr>
      </w:pPr>
      <w:r>
        <w:t>Return a defects report</w:t>
      </w:r>
    </w:p>
    <w:p w14:paraId="0BDAFFBD" w14:textId="77777777" w:rsidR="007C155F" w:rsidRDefault="007C155F" w:rsidP="007C155F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follows </w:t>
      </w:r>
    </w:p>
    <w:p w14:paraId="69238E0F" w14:textId="73DD6713" w:rsidR="006738E2" w:rsidRDefault="007C155F" w:rsidP="00395FDC">
      <w:pPr>
        <w:pStyle w:val="ListParagraph"/>
        <w:numPr>
          <w:ilvl w:val="1"/>
          <w:numId w:val="40"/>
        </w:numPr>
      </w:pPr>
      <w:r>
        <w:t>Add new defect</w:t>
      </w:r>
    </w:p>
    <w:p w14:paraId="500F3E7F" w14:textId="0EA7CBA1" w:rsidR="007C155F" w:rsidRDefault="007C155F" w:rsidP="00395FDC">
      <w:pPr>
        <w:pStyle w:val="ListParagraph"/>
        <w:numPr>
          <w:ilvl w:val="1"/>
          <w:numId w:val="40"/>
        </w:numPr>
      </w:pPr>
      <w:r>
        <w:t>Update a defect along with resolution</w:t>
      </w:r>
    </w:p>
    <w:p w14:paraId="0FC8350C" w14:textId="462E8327" w:rsidR="007C155F" w:rsidRDefault="007C155F" w:rsidP="00395FDC">
      <w:pPr>
        <w:pStyle w:val="ListParagraph"/>
        <w:numPr>
          <w:ilvl w:val="1"/>
          <w:numId w:val="40"/>
        </w:numPr>
      </w:pPr>
      <w:r>
        <w:t>Fetch defects assigned to developer</w:t>
      </w:r>
    </w:p>
    <w:p w14:paraId="563B90CA" w14:textId="6617FC8B" w:rsidR="007C155F" w:rsidRDefault="007C155F" w:rsidP="00395FDC">
      <w:pPr>
        <w:pStyle w:val="ListParagraph"/>
        <w:numPr>
          <w:ilvl w:val="1"/>
          <w:numId w:val="40"/>
        </w:numPr>
      </w:pPr>
      <w:r>
        <w:t>Fetch defects report</w:t>
      </w:r>
    </w:p>
    <w:p w14:paraId="12DBC951" w14:textId="4DD42455" w:rsidR="006738E2" w:rsidRDefault="007C155F" w:rsidP="000E3ADA">
      <w:pPr>
        <w:pStyle w:val="ListParagraph"/>
        <w:numPr>
          <w:ilvl w:val="1"/>
          <w:numId w:val="40"/>
        </w:numPr>
      </w:pPr>
      <w:r>
        <w:t>Fetch defect by id</w:t>
      </w:r>
    </w:p>
    <w:p w14:paraId="7F408A89" w14:textId="6A0FAC24" w:rsidR="00F129CF" w:rsidRDefault="00F129CF" w:rsidP="000E3ADA">
      <w:pPr>
        <w:pStyle w:val="ListParagraph"/>
        <w:numPr>
          <w:ilvl w:val="1"/>
          <w:numId w:val="40"/>
        </w:numPr>
      </w:pPr>
      <w:r>
        <w:t xml:space="preserve">Calculate </w:t>
      </w:r>
      <w:proofErr w:type="spellStart"/>
      <w:r>
        <w:t>ExpectedResolution</w:t>
      </w:r>
      <w:proofErr w:type="spellEnd"/>
    </w:p>
    <w:p w14:paraId="71CBFDC9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Following business rules must be implemented as part of the business service class</w:t>
      </w:r>
    </w:p>
    <w:p w14:paraId="5E82B13C" w14:textId="73AC6BD4" w:rsidR="007C155F" w:rsidRDefault="007C155F" w:rsidP="00395FDC">
      <w:pPr>
        <w:pStyle w:val="ListParagraph"/>
        <w:numPr>
          <w:ilvl w:val="1"/>
          <w:numId w:val="40"/>
        </w:numPr>
      </w:pPr>
      <w:r>
        <w:t>Steps to reproduce and defects details must be atleast 10 words</w:t>
      </w:r>
    </w:p>
    <w:p w14:paraId="56D63B43" w14:textId="0E6E51ED" w:rsidR="007C155F" w:rsidRDefault="007C155F" w:rsidP="00395FDC">
      <w:pPr>
        <w:pStyle w:val="ListParagraph"/>
        <w:numPr>
          <w:ilvl w:val="1"/>
          <w:numId w:val="40"/>
        </w:numPr>
      </w:pPr>
      <w:proofErr w:type="spellStart"/>
      <w:r>
        <w:t>ExpectedResolutions</w:t>
      </w:r>
      <w:proofErr w:type="spellEnd"/>
      <w:r>
        <w:t xml:space="preserve"> must be calculated based on the following</w:t>
      </w:r>
    </w:p>
    <w:p w14:paraId="46F70B03" w14:textId="62F3F0DB" w:rsidR="007C155F" w:rsidRDefault="007C155F" w:rsidP="007C155F">
      <w:pPr>
        <w:pStyle w:val="ListParagraph"/>
        <w:numPr>
          <w:ilvl w:val="2"/>
          <w:numId w:val="40"/>
        </w:numPr>
      </w:pPr>
      <w:r>
        <w:t>Severity=Blocking, Priority=P1 – To be resolved in 2 days</w:t>
      </w:r>
    </w:p>
    <w:p w14:paraId="1FF05B86" w14:textId="714F29F1" w:rsidR="007C155F" w:rsidRDefault="007C155F" w:rsidP="007C155F">
      <w:pPr>
        <w:pStyle w:val="ListParagraph"/>
        <w:numPr>
          <w:ilvl w:val="2"/>
          <w:numId w:val="40"/>
        </w:numPr>
      </w:pPr>
      <w:r>
        <w:t>Severity=Blocking, Priority=P2 – To be resolved in 3 days</w:t>
      </w:r>
    </w:p>
    <w:p w14:paraId="57251A46" w14:textId="3E255046" w:rsidR="007C155F" w:rsidRDefault="007C155F" w:rsidP="007C155F">
      <w:pPr>
        <w:pStyle w:val="ListParagraph"/>
        <w:numPr>
          <w:ilvl w:val="2"/>
          <w:numId w:val="40"/>
        </w:numPr>
      </w:pPr>
      <w:r>
        <w:lastRenderedPageBreak/>
        <w:t>Severity = Critical, Priority=P1 – To be resolved in 1 day</w:t>
      </w:r>
    </w:p>
    <w:p w14:paraId="326DECE1" w14:textId="47D6DFA7" w:rsidR="007C155F" w:rsidRDefault="007C155F" w:rsidP="007C155F">
      <w:pPr>
        <w:pStyle w:val="ListParagraph"/>
        <w:numPr>
          <w:ilvl w:val="2"/>
          <w:numId w:val="40"/>
        </w:numPr>
      </w:pPr>
      <w:r>
        <w:t xml:space="preserve">Severity = </w:t>
      </w:r>
      <w:proofErr w:type="spellStart"/>
      <w:r>
        <w:t>Critital</w:t>
      </w:r>
      <w:proofErr w:type="spellEnd"/>
      <w:r>
        <w:t>, Priority=P2 – To be resolved in 2 days</w:t>
      </w:r>
    </w:p>
    <w:p w14:paraId="2A1D79D0" w14:textId="194EE143" w:rsidR="007C155F" w:rsidRDefault="007C155F" w:rsidP="007C155F">
      <w:pPr>
        <w:pStyle w:val="ListParagraph"/>
        <w:numPr>
          <w:ilvl w:val="2"/>
          <w:numId w:val="40"/>
        </w:numPr>
      </w:pPr>
      <w:r>
        <w:t>Rest all to be resolved in 5, 8 and 10 days based on Priority P1, P2 and P3 respectively.</w:t>
      </w:r>
    </w:p>
    <w:p w14:paraId="022487C8" w14:textId="4E79BF39" w:rsidR="007C155F" w:rsidRDefault="007C155F" w:rsidP="007C155F">
      <w:pPr>
        <w:pStyle w:val="ListParagraph"/>
        <w:numPr>
          <w:ilvl w:val="1"/>
          <w:numId w:val="40"/>
        </w:numPr>
      </w:pPr>
      <w:r>
        <w:t>Each developer can be assigned 5 bugs per day maximum</w:t>
      </w: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Create a new Unit test project to test the service classes created in business logic layers</w:t>
      </w:r>
    </w:p>
    <w:p w14:paraId="6218D911" w14:textId="71465B78" w:rsidR="00E07792" w:rsidRDefault="00E07792" w:rsidP="004648C3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Implement service documentation using swagger</w:t>
      </w:r>
    </w:p>
    <w:p w14:paraId="4A3EA105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the following end-points and test them using postman and export the requests into a json file.</w:t>
      </w:r>
    </w:p>
    <w:p w14:paraId="45AD55E0" w14:textId="2C51F38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22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 w:rsidRPr="00AC7C91">
        <w:rPr>
          <w:sz w:val="16"/>
        </w:rPr>
        <w:t xml:space="preserve"> 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6C5E4B64" w:rsidR="00E07792" w:rsidRPr="009D763B" w:rsidRDefault="00CC0AC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/api/defects/new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65A84C87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A466BA" w14:textId="048CC74A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27C6277E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77E5DCCB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users will be able to add a new defect into the record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485457A6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DefectDTO</w:t>
            </w:r>
            <w:proofErr w:type="spellEnd"/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66B3578A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AE3C5A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65C2BA76" w14:textId="7E6A3F66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23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6D51E96E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assignedto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developerid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7935BD8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093239FA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3B586B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66E6F46C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6738E2" w14:paraId="165FEA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453BD3D0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2339A0B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 will use this endpoint to view all the defects assigned to him/her</w:t>
            </w:r>
          </w:p>
        </w:tc>
      </w:tr>
      <w:tr w:rsidR="006738E2" w14:paraId="46E0B0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74D7514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DeveloperId</w:t>
            </w:r>
            <w:proofErr w:type="spellEnd"/>
          </w:p>
        </w:tc>
      </w:tr>
      <w:tr w:rsidR="006738E2" w14:paraId="52C9AE69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03556DCE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DefectDTOs</w:t>
            </w:r>
            <w:proofErr w:type="spellEnd"/>
          </w:p>
        </w:tc>
      </w:tr>
    </w:tbl>
    <w:p w14:paraId="1833F57F" w14:textId="5C271A71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24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3372C4F4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/defects/&lt;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defectid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21B95D2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6F1856CA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0CA124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13C6803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6738E2" w14:paraId="26CCEB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41318922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154FD1D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13DB0AB5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developer will be able to view all details of a defects using this endpoint</w:t>
            </w:r>
          </w:p>
        </w:tc>
      </w:tr>
      <w:tr w:rsidR="006738E2" w14:paraId="2C547E2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55367F1F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DefectID</w:t>
            </w:r>
            <w:proofErr w:type="spellEnd"/>
          </w:p>
        </w:tc>
      </w:tr>
      <w:tr w:rsidR="006738E2" w14:paraId="55A163F2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26B79909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DefectDetailsDTO</w:t>
            </w:r>
            <w:proofErr w:type="spellEnd"/>
          </w:p>
        </w:tc>
      </w:tr>
    </w:tbl>
    <w:p w14:paraId="18CF622E" w14:textId="0461774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25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18C96C3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60B970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AEAA57" w14:textId="1CE084A3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/api/defects/resolve</w:t>
            </w:r>
          </w:p>
        </w:tc>
      </w:tr>
      <w:tr w:rsidR="006738E2" w14:paraId="38952BE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248BAE5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B3698EA" w14:textId="6C76C0C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6738E2" w14:paraId="26AE56C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DC297D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48A352" w14:textId="22CDF885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6738E2" w14:paraId="64E1CE6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450AC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Trigger</w:t>
            </w:r>
          </w:p>
        </w:tc>
        <w:tc>
          <w:tcPr>
            <w:tcW w:w="6269" w:type="dxa"/>
          </w:tcPr>
          <w:p w14:paraId="38BA79DC" w14:textId="52C3CD9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78FF6A1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5B82B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562C3D4" w14:textId="3CB2504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developers can provide a resolution and update the status of a defect</w:t>
            </w:r>
          </w:p>
        </w:tc>
      </w:tr>
      <w:tr w:rsidR="006738E2" w14:paraId="28F450F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995D888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4A0D411" w14:textId="1FBE7F66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UpdateDefectDTO</w:t>
            </w:r>
            <w:proofErr w:type="spellEnd"/>
          </w:p>
        </w:tc>
      </w:tr>
      <w:tr w:rsidR="006738E2" w14:paraId="5981C9F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FD3D8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D1E9689" w14:textId="6A2A2A18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2744D74" w14:textId="1E4C48A3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26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5A407F6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2C9BFF4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D5EF0B" w14:textId="605FC6D2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/defects/report/&lt;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projectid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2F73465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65009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D57194" w14:textId="6E9DC3D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677D2B4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45EFA2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AB0B0D7" w14:textId="356F093D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owners</w:t>
            </w:r>
          </w:p>
        </w:tc>
      </w:tr>
      <w:tr w:rsidR="006738E2" w14:paraId="026CAF2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7F32B46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6CFF166" w14:textId="7FC245FE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607B880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7F729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12195C5" w14:textId="48D2B3A6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product owners will use endpoint to view a report on defects recorded in the system according to the project</w:t>
            </w:r>
          </w:p>
        </w:tc>
      </w:tr>
      <w:tr w:rsidR="006738E2" w14:paraId="3B07F2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1F1A4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3F5762" w14:textId="5642D27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ProjectId</w:t>
            </w:r>
          </w:p>
        </w:tc>
      </w:tr>
      <w:tr w:rsidR="006738E2" w14:paraId="13CFF25D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AEAAB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7B347A2" w14:textId="5C907C3D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DefectReportDTO</w:t>
            </w:r>
            <w:proofErr w:type="spellEnd"/>
          </w:p>
        </w:tc>
      </w:tr>
    </w:tbl>
    <w:p w14:paraId="1E27DF17" w14:textId="59EEF0FF" w:rsidR="00811842" w:rsidRDefault="00811842">
      <w:pPr>
        <w:widowControl/>
        <w:spacing w:before="0" w:after="0" w:line="240" w:lineRule="auto"/>
        <w:ind w:right="0"/>
        <w:rPr>
          <w:b/>
          <w:u w:val="single"/>
        </w:rPr>
      </w:pPr>
    </w:p>
    <w:p w14:paraId="0267AA65" w14:textId="62241AE0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BAFEDC0" w14:textId="13BB482A" w:rsidR="00982ABA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NewDefectComponent</w:t>
      </w:r>
      <w:proofErr w:type="spellEnd"/>
    </w:p>
    <w:p w14:paraId="0F045F3B" w14:textId="41A979AE" w:rsidR="00982ABA" w:rsidRDefault="00982ABA" w:rsidP="00395FDC">
      <w:pPr>
        <w:pStyle w:val="ListParagraph"/>
        <w:numPr>
          <w:ilvl w:val="0"/>
          <w:numId w:val="64"/>
        </w:numPr>
      </w:pPr>
      <w:r>
        <w:t>Cre</w:t>
      </w:r>
      <w:r w:rsidR="0045004E">
        <w:t>ate a component which contains a form to accept details of a defect.</w:t>
      </w:r>
    </w:p>
    <w:p w14:paraId="3938588A" w14:textId="30111D90" w:rsidR="0045004E" w:rsidRDefault="0045004E" w:rsidP="00395FDC">
      <w:pPr>
        <w:pStyle w:val="ListParagraph"/>
        <w:numPr>
          <w:ilvl w:val="0"/>
          <w:numId w:val="64"/>
        </w:numPr>
      </w:pPr>
      <w:r>
        <w:t>Priority must be accepted using radio buttons</w:t>
      </w:r>
    </w:p>
    <w:p w14:paraId="1DADCFFF" w14:textId="150C4CFE" w:rsidR="0045004E" w:rsidRDefault="0045004E" w:rsidP="00395FDC">
      <w:pPr>
        <w:pStyle w:val="ListParagraph"/>
        <w:numPr>
          <w:ilvl w:val="0"/>
          <w:numId w:val="64"/>
        </w:numPr>
      </w:pPr>
      <w:r>
        <w:t>The severity should be selected from a dropdown list</w:t>
      </w:r>
    </w:p>
    <w:p w14:paraId="63B3F101" w14:textId="77777777" w:rsidR="0045004E" w:rsidRDefault="0045004E" w:rsidP="0045004E">
      <w:pPr>
        <w:pStyle w:val="ListParagraph"/>
        <w:numPr>
          <w:ilvl w:val="0"/>
          <w:numId w:val="64"/>
        </w:numPr>
      </w:pPr>
      <w:r>
        <w:t>Once all the details are validated then users must be allowed to submit the form and get an acknowledgement.</w:t>
      </w:r>
    </w:p>
    <w:p w14:paraId="6C0367D7" w14:textId="09319154" w:rsidR="004368CA" w:rsidRDefault="0045004E" w:rsidP="0045004E">
      <w:pPr>
        <w:pStyle w:val="ListParagraph"/>
        <w:ind w:left="1080"/>
      </w:pPr>
      <w:r>
        <w:t xml:space="preserve"> </w:t>
      </w:r>
    </w:p>
    <w:p w14:paraId="572A6E46" w14:textId="19EC703F" w:rsidR="004368CA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Defects</w:t>
      </w:r>
      <w:r w:rsidR="004368CA" w:rsidRPr="004368CA">
        <w:rPr>
          <w:u w:val="single"/>
        </w:rPr>
        <w:t>ListComponent</w:t>
      </w:r>
      <w:proofErr w:type="spellEnd"/>
    </w:p>
    <w:p w14:paraId="372D6A4D" w14:textId="518F9F91" w:rsidR="0045004E" w:rsidRDefault="004368CA" w:rsidP="0045004E">
      <w:pPr>
        <w:pStyle w:val="ListParagraph"/>
        <w:numPr>
          <w:ilvl w:val="0"/>
          <w:numId w:val="66"/>
        </w:numPr>
      </w:pPr>
      <w:r>
        <w:t xml:space="preserve">Create a component which is accessible to </w:t>
      </w:r>
      <w:r w:rsidR="0045004E">
        <w:t>developers from the nav bar</w:t>
      </w:r>
    </w:p>
    <w:p w14:paraId="3E6CA877" w14:textId="4F196EBB" w:rsidR="004368CA" w:rsidRDefault="004368CA" w:rsidP="00395FDC">
      <w:pPr>
        <w:pStyle w:val="ListParagraph"/>
        <w:numPr>
          <w:ilvl w:val="0"/>
          <w:numId w:val="66"/>
        </w:numPr>
      </w:pPr>
      <w:r>
        <w:t xml:space="preserve">The component should display the </w:t>
      </w:r>
      <w:r w:rsidR="0045004E">
        <w:t>new defects assigned to the developer in the form of a table</w:t>
      </w:r>
    </w:p>
    <w:p w14:paraId="14145B68" w14:textId="457B116D" w:rsidR="004368CA" w:rsidRDefault="004368CA" w:rsidP="00395FDC">
      <w:pPr>
        <w:pStyle w:val="ListParagraph"/>
        <w:numPr>
          <w:ilvl w:val="0"/>
          <w:numId w:val="66"/>
        </w:numPr>
      </w:pPr>
      <w:r>
        <w:t xml:space="preserve">Each </w:t>
      </w:r>
      <w:r w:rsidR="0045004E">
        <w:t>row</w:t>
      </w:r>
      <w:r>
        <w:t xml:space="preserve"> should have view details button which should navigate to </w:t>
      </w:r>
      <w:r w:rsidR="0045004E">
        <w:t>Defect details component by passing in the defect id</w:t>
      </w:r>
      <w:r>
        <w:t>.</w:t>
      </w:r>
    </w:p>
    <w:p w14:paraId="58588670" w14:textId="77777777" w:rsidR="004368CA" w:rsidRDefault="004368CA" w:rsidP="004368CA">
      <w:pPr>
        <w:pStyle w:val="ListParagraph"/>
        <w:ind w:left="1080"/>
      </w:pPr>
    </w:p>
    <w:p w14:paraId="6A746CDC" w14:textId="41DEB289" w:rsidR="005A2C5C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DefectDetails</w:t>
      </w:r>
      <w:r w:rsidR="005A2C5C" w:rsidRPr="004368CA">
        <w:rPr>
          <w:u w:val="single"/>
        </w:rPr>
        <w:t>Component</w:t>
      </w:r>
      <w:proofErr w:type="spellEnd"/>
    </w:p>
    <w:p w14:paraId="41C85C85" w14:textId="7B346BC0" w:rsidR="005A2C5C" w:rsidRDefault="005A2C5C" w:rsidP="00395FDC">
      <w:pPr>
        <w:pStyle w:val="ListParagraph"/>
        <w:numPr>
          <w:ilvl w:val="0"/>
          <w:numId w:val="65"/>
        </w:numPr>
      </w:pPr>
      <w:r>
        <w:t xml:space="preserve">Design a new component for </w:t>
      </w:r>
      <w:r w:rsidR="006A07BA">
        <w:t>developers to view the details of a defect</w:t>
      </w:r>
    </w:p>
    <w:p w14:paraId="283E5AF7" w14:textId="7EC4E9A1" w:rsidR="006A07BA" w:rsidRDefault="006A07BA" w:rsidP="00395FDC">
      <w:pPr>
        <w:pStyle w:val="ListParagraph"/>
        <w:numPr>
          <w:ilvl w:val="0"/>
          <w:numId w:val="65"/>
        </w:numPr>
      </w:pPr>
      <w:r>
        <w:t>The component must also have a form to provide the resolution and close the defect.</w:t>
      </w:r>
    </w:p>
    <w:p w14:paraId="71701AD0" w14:textId="1F92449C" w:rsidR="005A2C5C" w:rsidRDefault="006A07BA" w:rsidP="000E3ADA">
      <w:pPr>
        <w:pStyle w:val="ListParagraph"/>
        <w:numPr>
          <w:ilvl w:val="0"/>
          <w:numId w:val="65"/>
        </w:numPr>
      </w:pPr>
      <w:r>
        <w:t>Once the details are submitted an acknowledgement must be displayed.</w:t>
      </w:r>
    </w:p>
    <w:p w14:paraId="1A0E09D3" w14:textId="77777777" w:rsidR="00D059BB" w:rsidRDefault="00D059BB" w:rsidP="00D059BB">
      <w:pPr>
        <w:pStyle w:val="ListParagraph"/>
        <w:ind w:left="1080"/>
      </w:pPr>
    </w:p>
    <w:p w14:paraId="0AD2FE22" w14:textId="67DA0D77" w:rsidR="00E10972" w:rsidRPr="00D059BB" w:rsidRDefault="00E10972" w:rsidP="00E10972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D059BB">
        <w:rPr>
          <w:u w:val="single"/>
        </w:rPr>
        <w:t>DefectsReportComponent</w:t>
      </w:r>
      <w:proofErr w:type="spellEnd"/>
    </w:p>
    <w:p w14:paraId="264CB575" w14:textId="48F0E027" w:rsidR="00E10972" w:rsidRDefault="00E10972" w:rsidP="00E10972">
      <w:pPr>
        <w:pStyle w:val="ListParagraph"/>
        <w:numPr>
          <w:ilvl w:val="0"/>
          <w:numId w:val="67"/>
        </w:numPr>
      </w:pPr>
      <w:r>
        <w:t>Develop a component which is accessible to the product owner from the application nav bar</w:t>
      </w:r>
    </w:p>
    <w:p w14:paraId="2CEADB6E" w14:textId="36396C56" w:rsidR="00E10972" w:rsidRDefault="00E10972" w:rsidP="00E10972">
      <w:pPr>
        <w:pStyle w:val="ListParagraph"/>
        <w:numPr>
          <w:ilvl w:val="0"/>
          <w:numId w:val="67"/>
        </w:numPr>
      </w:pPr>
      <w:r>
        <w:t>Provide a textbox to enter project code and a button to fetch the defects report.</w:t>
      </w:r>
    </w:p>
    <w:p w14:paraId="5A1D6F08" w14:textId="53FDDE55" w:rsidR="00E10972" w:rsidRDefault="00E10972" w:rsidP="00E10972">
      <w:pPr>
        <w:pStyle w:val="ListParagraph"/>
        <w:numPr>
          <w:ilvl w:val="0"/>
          <w:numId w:val="67"/>
        </w:numPr>
      </w:pPr>
      <w:r>
        <w:t>The report should be displayed in a tabular format.</w:t>
      </w:r>
    </w:p>
    <w:p w14:paraId="22E115D0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44841373" w14:textId="77777777" w:rsidR="000636F3" w:rsidRDefault="000636F3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300E96D1" w14:textId="39E5EB63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ABCA9FE" w14:textId="4C905AE5" w:rsidR="00E07792" w:rsidRDefault="00E07792" w:rsidP="00395FDC">
      <w:pPr>
        <w:pStyle w:val="ListParagraph"/>
        <w:numPr>
          <w:ilvl w:val="0"/>
          <w:numId w:val="43"/>
        </w:numPr>
      </w:pPr>
      <w:r>
        <w:t>Create a data service in the font-end application whi</w:t>
      </w:r>
      <w:r w:rsidR="00811842">
        <w:t>ch will communicate with the micro 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6039858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49DD0EC8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E42E64">
        <w:rPr>
          <w:rFonts w:ascii="Arial" w:eastAsia="Times New Roman" w:hAnsi="Arial"/>
          <w:sz w:val="20"/>
          <w:szCs w:val="20"/>
        </w:rPr>
        <w:t>front-end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6039859"/>
      <w:r>
        <w:t>Design Considerations</w:t>
      </w:r>
      <w:bookmarkEnd w:id="26"/>
    </w:p>
    <w:p w14:paraId="29A9DB57" w14:textId="77777777" w:rsidR="00094688" w:rsidRPr="000F5EE1" w:rsidRDefault="00094688" w:rsidP="00094688">
      <w:r>
        <w:t>Java and Dotnet specific design considerations are attached here. These design specifications, technology features have to be strictly adhered to.</w:t>
      </w:r>
    </w:p>
    <w:p w14:paraId="74505CCA" w14:textId="77777777" w:rsidR="00094688" w:rsidRDefault="00094688" w:rsidP="00094688">
      <w:pPr>
        <w:pStyle w:val="Bodytext"/>
        <w:ind w:left="270" w:right="1109"/>
      </w:pPr>
      <w:r>
        <w:object w:dxaOrig="1534" w:dyaOrig="997" w14:anchorId="1E908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0.4pt" o:ole="">
            <v:imagedata r:id="rId28" o:title=""/>
          </v:shape>
          <o:OLEObject Type="Embed" ProgID="PowerPoint.Show.12" ShapeID="_x0000_i1025" DrawAspect="Icon" ObjectID="_1730722557" r:id="rId29"/>
        </w:object>
      </w:r>
    </w:p>
    <w:p w14:paraId="4A049676" w14:textId="77777777" w:rsidR="00094688" w:rsidRDefault="00094688" w:rsidP="00094688">
      <w:pPr>
        <w:pStyle w:val="Bodytext"/>
        <w:ind w:left="270" w:right="1109"/>
        <w:jc w:val="left"/>
        <w:rPr>
          <w:rStyle w:val="Hyperlink"/>
        </w:rPr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p w14:paraId="2D0D080E" w14:textId="77777777" w:rsidR="00094688" w:rsidRDefault="00094688" w:rsidP="00094688">
      <w:pPr>
        <w:pStyle w:val="Heading3"/>
      </w:pPr>
      <w:bookmarkStart w:id="27" w:name="_Toc115536620"/>
      <w:bookmarkStart w:id="28" w:name="_Toc116039860"/>
      <w:r w:rsidRPr="007B0583">
        <w:t>Most Important and Common rules</w:t>
      </w:r>
      <w:bookmarkEnd w:id="27"/>
      <w:bookmarkEnd w:id="28"/>
    </w:p>
    <w:p w14:paraId="67FADD19" w14:textId="77777777" w:rsidR="00094688" w:rsidRDefault="00094688" w:rsidP="00094688">
      <w:pPr>
        <w:pStyle w:val="Bodytext"/>
        <w:ind w:left="270" w:right="1109"/>
      </w:pPr>
    </w:p>
    <w:tbl>
      <w:tblPr>
        <w:tblStyle w:val="TableGrid"/>
        <w:tblW w:w="8363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2754"/>
        <w:gridCol w:w="5609"/>
      </w:tblGrid>
      <w:tr w:rsidR="00094688" w14:paraId="4618C01C" w14:textId="77777777" w:rsidTr="000E3ADA">
        <w:tc>
          <w:tcPr>
            <w:tcW w:w="2754" w:type="dxa"/>
            <w:shd w:val="clear" w:color="auto" w:fill="B4C6E7" w:themeFill="accent5" w:themeFillTint="66"/>
          </w:tcPr>
          <w:p w14:paraId="1E00E405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5609" w:type="dxa"/>
            <w:shd w:val="clear" w:color="auto" w:fill="B4C6E7" w:themeFill="accent5" w:themeFillTint="66"/>
          </w:tcPr>
          <w:p w14:paraId="233868CA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094688" w14:paraId="2FADBDDF" w14:textId="77777777" w:rsidTr="000E3ADA">
        <w:tc>
          <w:tcPr>
            <w:tcW w:w="2754" w:type="dxa"/>
          </w:tcPr>
          <w:p w14:paraId="3E8ECAE3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70A42B5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094688" w14:paraId="546D1C2F" w14:textId="77777777" w:rsidTr="000E3ADA">
        <w:tc>
          <w:tcPr>
            <w:tcW w:w="2754" w:type="dxa"/>
          </w:tcPr>
          <w:p w14:paraId="3759DC9E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D71739E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094688" w14:paraId="1E95236C" w14:textId="77777777" w:rsidTr="000E3ADA">
        <w:tc>
          <w:tcPr>
            <w:tcW w:w="2754" w:type="dxa"/>
          </w:tcPr>
          <w:p w14:paraId="78DF2238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2330B4CF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094688" w14:paraId="54E9253A" w14:textId="77777777" w:rsidTr="000E3ADA">
        <w:tc>
          <w:tcPr>
            <w:tcW w:w="2754" w:type="dxa"/>
          </w:tcPr>
          <w:p w14:paraId="5A7C9EE1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79E803DD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Use camel casing for method parameter name, backing fields for properties and private </w:t>
            </w:r>
            <w:r w:rsidRPr="000B485C">
              <w:rPr>
                <w:rFonts w:cs="Arial"/>
              </w:rPr>
              <w:lastRenderedPageBreak/>
              <w:t>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094688" w14:paraId="3368C6D3" w14:textId="77777777" w:rsidTr="000E3ADA">
        <w:tc>
          <w:tcPr>
            <w:tcW w:w="2754" w:type="dxa"/>
          </w:tcPr>
          <w:p w14:paraId="0F460A4D" w14:textId="77777777" w:rsidR="00094688" w:rsidRDefault="00094688" w:rsidP="000E3ADA">
            <w:pPr>
              <w:pStyle w:val="Bodytext"/>
              <w:ind w:left="0" w:right="1109"/>
            </w:pPr>
            <w:r>
              <w:lastRenderedPageBreak/>
              <w:t>Coding</w:t>
            </w:r>
          </w:p>
        </w:tc>
        <w:tc>
          <w:tcPr>
            <w:tcW w:w="5609" w:type="dxa"/>
          </w:tcPr>
          <w:p w14:paraId="0D05D27D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094688" w14:paraId="143575C0" w14:textId="77777777" w:rsidTr="000E3ADA">
        <w:tc>
          <w:tcPr>
            <w:tcW w:w="2754" w:type="dxa"/>
          </w:tcPr>
          <w:p w14:paraId="55A05615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3133DC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For communication between micro-services use the HttpClient class available in .Net and Java</w:t>
            </w:r>
          </w:p>
        </w:tc>
      </w:tr>
      <w:tr w:rsidR="00094688" w14:paraId="29BA9B71" w14:textId="77777777" w:rsidTr="000E3ADA">
        <w:tc>
          <w:tcPr>
            <w:tcW w:w="2754" w:type="dxa"/>
          </w:tcPr>
          <w:p w14:paraId="61F30FA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44AC86C2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094688" w14:paraId="1D9D3A3A" w14:textId="77777777" w:rsidTr="000E3ADA">
        <w:tc>
          <w:tcPr>
            <w:tcW w:w="2754" w:type="dxa"/>
          </w:tcPr>
          <w:p w14:paraId="76EA052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0AD4B7D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094688" w14:paraId="4ABA2C79" w14:textId="77777777" w:rsidTr="000E3ADA">
        <w:tc>
          <w:tcPr>
            <w:tcW w:w="2754" w:type="dxa"/>
          </w:tcPr>
          <w:p w14:paraId="33CF805D" w14:textId="77777777" w:rsidR="00094688" w:rsidRDefault="00094688" w:rsidP="000E3ADA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5609" w:type="dxa"/>
          </w:tcPr>
          <w:p w14:paraId="3A7C3997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094688" w14:paraId="5AF7C15B" w14:textId="77777777" w:rsidTr="000E3ADA">
        <w:tc>
          <w:tcPr>
            <w:tcW w:w="2754" w:type="dxa"/>
          </w:tcPr>
          <w:p w14:paraId="6348F6E5" w14:textId="77777777" w:rsidR="00094688" w:rsidRDefault="00094688" w:rsidP="000E3ADA">
            <w:pPr>
              <w:pStyle w:val="Bodytext"/>
              <w:ind w:left="0" w:right="1109"/>
            </w:pPr>
            <w:r>
              <w:t>Front-end(Angular/React ONLY)</w:t>
            </w:r>
          </w:p>
        </w:tc>
        <w:tc>
          <w:tcPr>
            <w:tcW w:w="5609" w:type="dxa"/>
          </w:tcPr>
          <w:p w14:paraId="0134A05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094688" w14:paraId="3377D633" w14:textId="77777777" w:rsidTr="000E3ADA">
        <w:tc>
          <w:tcPr>
            <w:tcW w:w="2754" w:type="dxa"/>
          </w:tcPr>
          <w:p w14:paraId="6DC1B026" w14:textId="77777777" w:rsidR="00094688" w:rsidRDefault="00094688" w:rsidP="000E3ADA">
            <w:pPr>
              <w:pStyle w:val="Bodytext"/>
              <w:ind w:left="0" w:right="1109"/>
            </w:pPr>
            <w:r>
              <w:t>Front-end(Angular/React ONLY)</w:t>
            </w:r>
          </w:p>
        </w:tc>
        <w:tc>
          <w:tcPr>
            <w:tcW w:w="5609" w:type="dxa"/>
          </w:tcPr>
          <w:p w14:paraId="3A8FA348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094688" w14:paraId="06E63D12" w14:textId="77777777" w:rsidTr="000E3ADA">
        <w:tc>
          <w:tcPr>
            <w:tcW w:w="2754" w:type="dxa"/>
          </w:tcPr>
          <w:p w14:paraId="17614297" w14:textId="77777777" w:rsidR="00094688" w:rsidRPr="00342C75" w:rsidRDefault="00094688" w:rsidP="000E3ADA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5609" w:type="dxa"/>
          </w:tcPr>
          <w:p w14:paraId="09444917" w14:textId="77777777" w:rsidR="00094688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BB4AD9B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7D74DA43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49C1916A" w14:textId="77777777" w:rsidR="00094688" w:rsidRDefault="00094688" w:rsidP="00094688">
      <w:pPr>
        <w:pStyle w:val="Bodytext"/>
        <w:ind w:left="270" w:right="1109"/>
      </w:pPr>
    </w:p>
    <w:p w14:paraId="21F459FD" w14:textId="77777777" w:rsidR="00094688" w:rsidRPr="007E1BBC" w:rsidRDefault="00094688" w:rsidP="00094688">
      <w:pPr>
        <w:pStyle w:val="Bodytext"/>
        <w:ind w:left="270" w:right="1109"/>
        <w:rPr>
          <w:rFonts w:cs="Arial"/>
          <w:color w:val="FF0000"/>
        </w:rPr>
      </w:pPr>
      <w:r w:rsidRPr="007E1BBC">
        <w:rPr>
          <w:rFonts w:cs="Arial"/>
          <w:color w:val="FF0000"/>
        </w:rPr>
        <w:t>Any deviation from the high level design must be approved by trainer, mentor and solutions team</w:t>
      </w: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9" w:name="_Toc116039861"/>
      <w:bookmarkStart w:id="30" w:name="_Toc81026471"/>
      <w:bookmarkStart w:id="31" w:name="_Toc246846478"/>
      <w:r>
        <w:t>Reference learning</w:t>
      </w:r>
      <w:bookmarkEnd w:id="29"/>
    </w:p>
    <w:bookmarkEnd w:id="30"/>
    <w:bookmarkEnd w:id="31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Error response in WebApi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>Access app settings key from appSettings.json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580D9B42" w14:textId="1D0A0566" w:rsidR="00094688" w:rsidRDefault="00094688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2" w:name="_Toc116039862"/>
      <w:r>
        <w:lastRenderedPageBreak/>
        <w:t>Project Templates</w:t>
      </w:r>
      <w:bookmarkEnd w:id="32"/>
    </w:p>
    <w:p w14:paraId="331A99ED" w14:textId="28DC672F" w:rsidR="00C14EC8" w:rsidRDefault="003F0454" w:rsidP="00C67984">
      <w:pPr>
        <w:jc w:val="center"/>
      </w:pPr>
      <w:r>
        <w:object w:dxaOrig="1495" w:dyaOrig="983" w14:anchorId="753BAEB5">
          <v:shape id="_x0000_i1026" type="#_x0000_t75" style="width:75pt;height:49.2pt" o:ole="">
            <v:imagedata r:id="rId48" o:title=""/>
          </v:shape>
          <o:OLEObject Type="Embed" ProgID="Package" ShapeID="_x0000_i1026" DrawAspect="Icon" ObjectID="_1730722558" r:id="rId49"/>
        </w:object>
      </w:r>
    </w:p>
    <w:p w14:paraId="2A6F402E" w14:textId="3CE2123D" w:rsidR="00C67984" w:rsidRDefault="002157F4" w:rsidP="00C67984">
      <w:pPr>
        <w:jc w:val="center"/>
      </w:pPr>
      <w:r>
        <w:object w:dxaOrig="1704" w:dyaOrig="816" w14:anchorId="7440D75E">
          <v:shape id="_x0000_i1031" type="#_x0000_t75" style="width:85.2pt;height:40.8pt" o:ole="">
            <v:imagedata r:id="rId50" o:title=""/>
          </v:shape>
          <o:OLEObject Type="Embed" ProgID="Package" ShapeID="_x0000_i1031" DrawAspect="Content" ObjectID="_1730722559" r:id="rId51"/>
        </w:object>
      </w:r>
    </w:p>
    <w:p w14:paraId="0DAA3DC2" w14:textId="77777777" w:rsidR="003F0454" w:rsidRDefault="000073B5" w:rsidP="00C67984">
      <w:pPr>
        <w:jc w:val="center"/>
      </w:pPr>
      <w:r>
        <w:object w:dxaOrig="1777" w:dyaOrig="1164" w14:anchorId="570FF372">
          <v:shape id="_x0000_i1028" type="#_x0000_t75" style="width:89.4pt;height:58.2pt" o:ole="">
            <v:imagedata r:id="rId52" o:title=""/>
          </v:shape>
          <o:OLEObject Type="Embed" ProgID="Package" ShapeID="_x0000_i1028" DrawAspect="Icon" ObjectID="_1730722560" r:id="rId53"/>
        </w:object>
      </w:r>
    </w:p>
    <w:p w14:paraId="19FB508E" w14:textId="77777777" w:rsidR="003F0454" w:rsidRPr="00C14EC8" w:rsidRDefault="004D252A" w:rsidP="00C67984">
      <w:pPr>
        <w:jc w:val="center"/>
      </w:pPr>
      <w:r>
        <w:object w:dxaOrig="1495" w:dyaOrig="983" w14:anchorId="63AD0A0A">
          <v:shape id="_x0000_i1029" type="#_x0000_t75" style="width:75pt;height:49.2pt" o:ole="">
            <v:imagedata r:id="rId54" o:title=""/>
          </v:shape>
          <o:OLEObject Type="Embed" ProgID="Package" ShapeID="_x0000_i1029" DrawAspect="Icon" ObjectID="_1730722561" r:id="rId55"/>
        </w:object>
      </w: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3" w:name="_Toc116039863"/>
      <w:r>
        <w:t>Change Log</w:t>
      </w:r>
      <w:bookmarkEnd w:id="33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4B2804" w:rsidRPr="00106E5F" w14:paraId="2E9391AA" w14:textId="77777777" w:rsidTr="000E3ADA">
        <w:tc>
          <w:tcPr>
            <w:tcW w:w="1087" w:type="dxa"/>
            <w:shd w:val="clear" w:color="auto" w:fill="FFCC99"/>
          </w:tcPr>
          <w:p w14:paraId="777ED983" w14:textId="77777777" w:rsidR="004B2804" w:rsidRPr="00106E5F" w:rsidRDefault="004B2804" w:rsidP="000E3ADA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586B7C7C" w14:textId="77777777" w:rsidR="004B2804" w:rsidRPr="00106E5F" w:rsidRDefault="004B2804" w:rsidP="000E3ADA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4B2804" w14:paraId="4EC837C0" w14:textId="77777777" w:rsidTr="000E3ADA">
        <w:tc>
          <w:tcPr>
            <w:tcW w:w="1087" w:type="dxa"/>
          </w:tcPr>
          <w:p w14:paraId="6E4800D2" w14:textId="77777777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5B545EDD" w14:textId="2E5E3008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>
              <w:rPr>
                <w:sz w:val="20"/>
              </w:rPr>
              <w:t>16-September-2022 by Khaleelullah Hussaini Syed</w:t>
            </w:r>
          </w:p>
        </w:tc>
      </w:tr>
      <w:tr w:rsidR="004B2804" w14:paraId="6BBB41C8" w14:textId="77777777" w:rsidTr="000E3ADA">
        <w:trPr>
          <w:cantSplit/>
          <w:trHeight w:val="100"/>
        </w:trPr>
        <w:tc>
          <w:tcPr>
            <w:tcW w:w="1087" w:type="dxa"/>
            <w:vMerge w:val="restart"/>
          </w:tcPr>
          <w:p w14:paraId="6D0B8563" w14:textId="472774C8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V1.0.1</w:t>
            </w:r>
          </w:p>
        </w:tc>
        <w:tc>
          <w:tcPr>
            <w:tcW w:w="7103" w:type="dxa"/>
            <w:gridSpan w:val="4"/>
          </w:tcPr>
          <w:p w14:paraId="6E09096B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4B2804" w14:paraId="0A28190D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09D795DD" w14:textId="77777777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2E9CEAAC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54E3827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371172C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336D7B83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4B2804" w14:paraId="74906927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3F55ADA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4F31C9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2.3</w:t>
            </w:r>
          </w:p>
        </w:tc>
        <w:tc>
          <w:tcPr>
            <w:tcW w:w="1087" w:type="dxa"/>
            <w:vMerge w:val="restart"/>
          </w:tcPr>
          <w:p w14:paraId="0D9D50B6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Khaleelullah Hussaini Syed</w:t>
            </w:r>
          </w:p>
        </w:tc>
        <w:tc>
          <w:tcPr>
            <w:tcW w:w="1098" w:type="dxa"/>
            <w:vMerge w:val="restart"/>
          </w:tcPr>
          <w:p w14:paraId="672E06E5" w14:textId="6B634254" w:rsidR="004B2804" w:rsidRPr="005704D4" w:rsidRDefault="00FD076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</w:t>
            </w:r>
            <w:r w:rsidR="004B2804">
              <w:rPr>
                <w:bCs/>
                <w:sz w:val="20"/>
              </w:rPr>
              <w:t xml:space="preserve"> October 2022</w:t>
            </w:r>
          </w:p>
        </w:tc>
        <w:tc>
          <w:tcPr>
            <w:tcW w:w="3935" w:type="dxa"/>
          </w:tcPr>
          <w:p w14:paraId="6BCB628B" w14:textId="77A66997" w:rsidR="004B2804" w:rsidRPr="005704D4" w:rsidRDefault="004B2804" w:rsidP="00FA31F8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Updated </w:t>
            </w:r>
            <w:r w:rsidR="00FA31F8">
              <w:rPr>
                <w:bCs/>
                <w:sz w:val="20"/>
              </w:rPr>
              <w:t>project scope with new modules</w:t>
            </w:r>
          </w:p>
        </w:tc>
      </w:tr>
      <w:tr w:rsidR="004B2804" w14:paraId="49E5D6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31EE45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32AE27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3.0</w:t>
            </w:r>
          </w:p>
        </w:tc>
        <w:tc>
          <w:tcPr>
            <w:tcW w:w="1087" w:type="dxa"/>
            <w:vMerge/>
          </w:tcPr>
          <w:p w14:paraId="0F3E57D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5BD2C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565B537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Updated use case diagram</w:t>
            </w:r>
          </w:p>
        </w:tc>
      </w:tr>
      <w:tr w:rsidR="004B2804" w14:paraId="10A83AE8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6585D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ECC6B0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4.0</w:t>
            </w:r>
          </w:p>
        </w:tc>
        <w:tc>
          <w:tcPr>
            <w:tcW w:w="1087" w:type="dxa"/>
            <w:vMerge/>
          </w:tcPr>
          <w:p w14:paraId="033321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B9D933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725CFF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New architecture diagram</w:t>
            </w:r>
          </w:p>
        </w:tc>
      </w:tr>
      <w:tr w:rsidR="004B2804" w14:paraId="72595DC5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0E899A5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165B0DBC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5.0</w:t>
            </w:r>
          </w:p>
        </w:tc>
        <w:tc>
          <w:tcPr>
            <w:tcW w:w="1087" w:type="dxa"/>
            <w:vMerge/>
          </w:tcPr>
          <w:p w14:paraId="3E2AA10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46FE76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40C2E4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 phase and replaced it with Deployment</w:t>
            </w:r>
          </w:p>
        </w:tc>
      </w:tr>
      <w:tr w:rsidR="004B2804" w14:paraId="7DB53104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96F3CE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6B818C17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6.1.1</w:t>
            </w:r>
          </w:p>
        </w:tc>
        <w:tc>
          <w:tcPr>
            <w:tcW w:w="1087" w:type="dxa"/>
            <w:vMerge/>
          </w:tcPr>
          <w:p w14:paraId="63E8447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096871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9C8F6EA" w14:textId="2EF44EE8" w:rsidR="004B2804" w:rsidRPr="005704D4" w:rsidRDefault="00FA31F8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Added new module on project management</w:t>
            </w:r>
          </w:p>
        </w:tc>
      </w:tr>
      <w:tr w:rsidR="004B2804" w14:paraId="7B3A9819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B2667A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B626B05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6.1.2</w:t>
            </w:r>
          </w:p>
        </w:tc>
        <w:tc>
          <w:tcPr>
            <w:tcW w:w="1087" w:type="dxa"/>
            <w:vMerge/>
          </w:tcPr>
          <w:p w14:paraId="09B08F5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5788FA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D2C6565" w14:textId="77845A19" w:rsidR="004B2804" w:rsidRPr="005704D4" w:rsidRDefault="00FA31F8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Add new module on sprint management</w:t>
            </w:r>
          </w:p>
        </w:tc>
      </w:tr>
      <w:tr w:rsidR="004B2804" w14:paraId="6805CE5A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E9F11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6D1E7ED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6.1.3</w:t>
            </w:r>
          </w:p>
        </w:tc>
        <w:tc>
          <w:tcPr>
            <w:tcW w:w="1087" w:type="dxa"/>
            <w:vMerge/>
          </w:tcPr>
          <w:p w14:paraId="4DBB454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245D173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24FBCAC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</w:t>
            </w:r>
          </w:p>
        </w:tc>
      </w:tr>
      <w:tr w:rsidR="004B2804" w14:paraId="3F1D4E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41CA318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4DBECC8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6.1.4</w:t>
            </w:r>
          </w:p>
        </w:tc>
        <w:tc>
          <w:tcPr>
            <w:tcW w:w="1087" w:type="dxa"/>
            <w:vMerge/>
          </w:tcPr>
          <w:p w14:paraId="0417601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FCF1FD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8062745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</w:t>
            </w:r>
          </w:p>
        </w:tc>
      </w:tr>
      <w:tr w:rsidR="004B2804" w14:paraId="1804BA31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25BFBF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DDE5D7D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10</w:t>
            </w:r>
          </w:p>
        </w:tc>
        <w:tc>
          <w:tcPr>
            <w:tcW w:w="1087" w:type="dxa"/>
            <w:vMerge/>
          </w:tcPr>
          <w:p w14:paraId="56B5830A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C70EF9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63A3A52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Added </w:t>
            </w:r>
            <w:r>
              <w:rPr>
                <w:bCs/>
                <w:sz w:val="20"/>
              </w:rPr>
              <w:t xml:space="preserve">new section on </w:t>
            </w:r>
            <w:r w:rsidRPr="005704D4">
              <w:rPr>
                <w:bCs/>
                <w:sz w:val="20"/>
              </w:rPr>
              <w:t>project templates for .net backend, react front end</w:t>
            </w:r>
            <w:r>
              <w:rPr>
                <w:bCs/>
                <w:sz w:val="20"/>
              </w:rPr>
              <w:t xml:space="preserve"> and angular front end</w:t>
            </w:r>
          </w:p>
        </w:tc>
      </w:tr>
    </w:tbl>
    <w:p w14:paraId="6C35F9BC" w14:textId="77777777" w:rsidR="004B2804" w:rsidRDefault="004B2804" w:rsidP="004B2804"/>
    <w:p w14:paraId="1CBA8962" w14:textId="77777777" w:rsidR="004B2804" w:rsidRPr="004B2804" w:rsidRDefault="004B2804" w:rsidP="004B2804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6A004" w14:textId="77777777" w:rsidR="0023560E" w:rsidRDefault="0023560E">
      <w:r>
        <w:separator/>
      </w:r>
    </w:p>
  </w:endnote>
  <w:endnote w:type="continuationSeparator" w:id="0">
    <w:p w14:paraId="02B58DC6" w14:textId="77777777" w:rsidR="0023560E" w:rsidRDefault="00235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3F0454" w:rsidRDefault="003F0454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3F0454" w:rsidRPr="002B50D0" w:rsidRDefault="003F0454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CCCD5" w14:textId="77777777" w:rsidR="0023560E" w:rsidRDefault="0023560E">
      <w:r>
        <w:separator/>
      </w:r>
    </w:p>
  </w:footnote>
  <w:footnote w:type="continuationSeparator" w:id="0">
    <w:p w14:paraId="365EB2B4" w14:textId="77777777" w:rsidR="0023560E" w:rsidRDefault="00235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3F0454" w:rsidRDefault="003F0454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7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6BF784B"/>
    <w:multiLevelType w:val="hybridMultilevel"/>
    <w:tmpl w:val="B450DA2C"/>
    <w:lvl w:ilvl="0" w:tplc="FD36CC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9D69A7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275602">
    <w:abstractNumId w:val="20"/>
  </w:num>
  <w:num w:numId="2" w16cid:durableId="1106728016">
    <w:abstractNumId w:val="16"/>
  </w:num>
  <w:num w:numId="3" w16cid:durableId="1894464500">
    <w:abstractNumId w:val="9"/>
  </w:num>
  <w:num w:numId="4" w16cid:durableId="748235786">
    <w:abstractNumId w:val="7"/>
  </w:num>
  <w:num w:numId="5" w16cid:durableId="1088116631">
    <w:abstractNumId w:val="6"/>
  </w:num>
  <w:num w:numId="6" w16cid:durableId="919558029">
    <w:abstractNumId w:val="5"/>
  </w:num>
  <w:num w:numId="7" w16cid:durableId="986007664">
    <w:abstractNumId w:val="4"/>
  </w:num>
  <w:num w:numId="8" w16cid:durableId="1401320778">
    <w:abstractNumId w:val="8"/>
  </w:num>
  <w:num w:numId="9" w16cid:durableId="1521891980">
    <w:abstractNumId w:val="3"/>
  </w:num>
  <w:num w:numId="10" w16cid:durableId="1795176238">
    <w:abstractNumId w:val="2"/>
  </w:num>
  <w:num w:numId="11" w16cid:durableId="1229728204">
    <w:abstractNumId w:val="1"/>
  </w:num>
  <w:num w:numId="12" w16cid:durableId="880479661">
    <w:abstractNumId w:val="0"/>
  </w:num>
  <w:num w:numId="13" w16cid:durableId="698311144">
    <w:abstractNumId w:val="31"/>
  </w:num>
  <w:num w:numId="14" w16cid:durableId="861355456">
    <w:abstractNumId w:val="26"/>
  </w:num>
  <w:num w:numId="15" w16cid:durableId="1834106431">
    <w:abstractNumId w:val="21"/>
  </w:num>
  <w:num w:numId="16" w16cid:durableId="1645699043">
    <w:abstractNumId w:val="55"/>
  </w:num>
  <w:num w:numId="17" w16cid:durableId="970357917">
    <w:abstractNumId w:val="40"/>
  </w:num>
  <w:num w:numId="18" w16cid:durableId="1676760407">
    <w:abstractNumId w:val="37"/>
  </w:num>
  <w:num w:numId="19" w16cid:durableId="1883322828">
    <w:abstractNumId w:val="11"/>
  </w:num>
  <w:num w:numId="20" w16cid:durableId="1232889736">
    <w:abstractNumId w:val="19"/>
  </w:num>
  <w:num w:numId="21" w16cid:durableId="232355399">
    <w:abstractNumId w:val="62"/>
  </w:num>
  <w:num w:numId="22" w16cid:durableId="824586715">
    <w:abstractNumId w:val="32"/>
  </w:num>
  <w:num w:numId="23" w16cid:durableId="1784614656">
    <w:abstractNumId w:val="65"/>
  </w:num>
  <w:num w:numId="24" w16cid:durableId="754941185">
    <w:abstractNumId w:val="38"/>
  </w:num>
  <w:num w:numId="25" w16cid:durableId="990409557">
    <w:abstractNumId w:val="22"/>
  </w:num>
  <w:num w:numId="26" w16cid:durableId="488717743">
    <w:abstractNumId w:val="53"/>
  </w:num>
  <w:num w:numId="27" w16cid:durableId="72896779">
    <w:abstractNumId w:val="49"/>
  </w:num>
  <w:num w:numId="28" w16cid:durableId="1625497668">
    <w:abstractNumId w:val="29"/>
  </w:num>
  <w:num w:numId="29" w16cid:durableId="2051808065">
    <w:abstractNumId w:val="14"/>
  </w:num>
  <w:num w:numId="30" w16cid:durableId="480343667">
    <w:abstractNumId w:val="63"/>
  </w:num>
  <w:num w:numId="31" w16cid:durableId="2023362763">
    <w:abstractNumId w:val="54"/>
  </w:num>
  <w:num w:numId="32" w16cid:durableId="525559761">
    <w:abstractNumId w:val="66"/>
  </w:num>
  <w:num w:numId="33" w16cid:durableId="1188299864">
    <w:abstractNumId w:val="52"/>
  </w:num>
  <w:num w:numId="34" w16cid:durableId="925920088">
    <w:abstractNumId w:val="33"/>
  </w:num>
  <w:num w:numId="35" w16cid:durableId="313023035">
    <w:abstractNumId w:val="25"/>
  </w:num>
  <w:num w:numId="36" w16cid:durableId="432018113">
    <w:abstractNumId w:val="15"/>
  </w:num>
  <w:num w:numId="37" w16cid:durableId="745877500">
    <w:abstractNumId w:val="41"/>
  </w:num>
  <w:num w:numId="38" w16cid:durableId="367802258">
    <w:abstractNumId w:val="39"/>
  </w:num>
  <w:num w:numId="39" w16cid:durableId="1305551504">
    <w:abstractNumId w:val="10"/>
  </w:num>
  <w:num w:numId="40" w16cid:durableId="603803295">
    <w:abstractNumId w:val="51"/>
  </w:num>
  <w:num w:numId="41" w16cid:durableId="1188373848">
    <w:abstractNumId w:val="45"/>
  </w:num>
  <w:num w:numId="42" w16cid:durableId="1228028497">
    <w:abstractNumId w:val="60"/>
  </w:num>
  <w:num w:numId="43" w16cid:durableId="989139128">
    <w:abstractNumId w:val="35"/>
  </w:num>
  <w:num w:numId="44" w16cid:durableId="409543526">
    <w:abstractNumId w:val="50"/>
  </w:num>
  <w:num w:numId="45" w16cid:durableId="1725714028">
    <w:abstractNumId w:val="30"/>
  </w:num>
  <w:num w:numId="46" w16cid:durableId="1774548811">
    <w:abstractNumId w:val="12"/>
  </w:num>
  <w:num w:numId="47" w16cid:durableId="1352485870">
    <w:abstractNumId w:val="47"/>
  </w:num>
  <w:num w:numId="48" w16cid:durableId="621767452">
    <w:abstractNumId w:val="42"/>
  </w:num>
  <w:num w:numId="49" w16cid:durableId="76099041">
    <w:abstractNumId w:val="58"/>
  </w:num>
  <w:num w:numId="50" w16cid:durableId="1435783140">
    <w:abstractNumId w:val="28"/>
  </w:num>
  <w:num w:numId="51" w16cid:durableId="1496188958">
    <w:abstractNumId w:val="36"/>
  </w:num>
  <w:num w:numId="52" w16cid:durableId="1144349905">
    <w:abstractNumId w:val="46"/>
  </w:num>
  <w:num w:numId="53" w16cid:durableId="1051415910">
    <w:abstractNumId w:val="34"/>
  </w:num>
  <w:num w:numId="54" w16cid:durableId="2053529236">
    <w:abstractNumId w:val="23"/>
  </w:num>
  <w:num w:numId="55" w16cid:durableId="892816593">
    <w:abstractNumId w:val="64"/>
  </w:num>
  <w:num w:numId="56" w16cid:durableId="1207183084">
    <w:abstractNumId w:val="57"/>
  </w:num>
  <w:num w:numId="57" w16cid:durableId="1563980488">
    <w:abstractNumId w:val="24"/>
  </w:num>
  <w:num w:numId="58" w16cid:durableId="1248226694">
    <w:abstractNumId w:val="43"/>
  </w:num>
  <w:num w:numId="59" w16cid:durableId="63795343">
    <w:abstractNumId w:val="18"/>
  </w:num>
  <w:num w:numId="60" w16cid:durableId="1481732934">
    <w:abstractNumId w:val="48"/>
  </w:num>
  <w:num w:numId="61" w16cid:durableId="1650549618">
    <w:abstractNumId w:val="13"/>
  </w:num>
  <w:num w:numId="62" w16cid:durableId="601836130">
    <w:abstractNumId w:val="44"/>
  </w:num>
  <w:num w:numId="63" w16cid:durableId="1715888443">
    <w:abstractNumId w:val="56"/>
  </w:num>
  <w:num w:numId="64" w16cid:durableId="1094477128">
    <w:abstractNumId w:val="17"/>
  </w:num>
  <w:num w:numId="65" w16cid:durableId="495342022">
    <w:abstractNumId w:val="61"/>
  </w:num>
  <w:num w:numId="66" w16cid:durableId="1808668634">
    <w:abstractNumId w:val="27"/>
  </w:num>
  <w:num w:numId="67" w16cid:durableId="808548769">
    <w:abstractNumId w:val="5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14AB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3B5"/>
    <w:rsid w:val="00007AA1"/>
    <w:rsid w:val="00010ECE"/>
    <w:rsid w:val="000111EF"/>
    <w:rsid w:val="00013FC2"/>
    <w:rsid w:val="00014342"/>
    <w:rsid w:val="0001439D"/>
    <w:rsid w:val="00015AAF"/>
    <w:rsid w:val="0001672A"/>
    <w:rsid w:val="00017A02"/>
    <w:rsid w:val="00017E6F"/>
    <w:rsid w:val="00020990"/>
    <w:rsid w:val="0002183E"/>
    <w:rsid w:val="00021DCB"/>
    <w:rsid w:val="000232C2"/>
    <w:rsid w:val="00026767"/>
    <w:rsid w:val="0002735A"/>
    <w:rsid w:val="00031C78"/>
    <w:rsid w:val="00034065"/>
    <w:rsid w:val="00035742"/>
    <w:rsid w:val="00041F34"/>
    <w:rsid w:val="00042C57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1119"/>
    <w:rsid w:val="00051C5B"/>
    <w:rsid w:val="00051F16"/>
    <w:rsid w:val="00052BE3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6F3"/>
    <w:rsid w:val="00063D7C"/>
    <w:rsid w:val="0006424B"/>
    <w:rsid w:val="000652EA"/>
    <w:rsid w:val="0006592A"/>
    <w:rsid w:val="00065C60"/>
    <w:rsid w:val="000678F8"/>
    <w:rsid w:val="00071ABA"/>
    <w:rsid w:val="00071B85"/>
    <w:rsid w:val="00071B86"/>
    <w:rsid w:val="00072FDD"/>
    <w:rsid w:val="0007301C"/>
    <w:rsid w:val="00073CE0"/>
    <w:rsid w:val="00074F0A"/>
    <w:rsid w:val="0007523F"/>
    <w:rsid w:val="0007562B"/>
    <w:rsid w:val="00076035"/>
    <w:rsid w:val="00076889"/>
    <w:rsid w:val="00077C7E"/>
    <w:rsid w:val="000803ED"/>
    <w:rsid w:val="0008108C"/>
    <w:rsid w:val="00083885"/>
    <w:rsid w:val="00083DEF"/>
    <w:rsid w:val="000841A7"/>
    <w:rsid w:val="000850D6"/>
    <w:rsid w:val="00093AB7"/>
    <w:rsid w:val="00093D87"/>
    <w:rsid w:val="00093E20"/>
    <w:rsid w:val="00093F14"/>
    <w:rsid w:val="00094688"/>
    <w:rsid w:val="00095523"/>
    <w:rsid w:val="00095A4F"/>
    <w:rsid w:val="00096491"/>
    <w:rsid w:val="0009673E"/>
    <w:rsid w:val="000970C7"/>
    <w:rsid w:val="0009735E"/>
    <w:rsid w:val="000A1891"/>
    <w:rsid w:val="000A3067"/>
    <w:rsid w:val="000A352C"/>
    <w:rsid w:val="000A4091"/>
    <w:rsid w:val="000A57ED"/>
    <w:rsid w:val="000A57F0"/>
    <w:rsid w:val="000A5E8A"/>
    <w:rsid w:val="000A61A5"/>
    <w:rsid w:val="000A6213"/>
    <w:rsid w:val="000A67F4"/>
    <w:rsid w:val="000A79A6"/>
    <w:rsid w:val="000B0B67"/>
    <w:rsid w:val="000B0CB1"/>
    <w:rsid w:val="000B237F"/>
    <w:rsid w:val="000B2C83"/>
    <w:rsid w:val="000B354B"/>
    <w:rsid w:val="000B485C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370"/>
    <w:rsid w:val="000D58DF"/>
    <w:rsid w:val="000D5E29"/>
    <w:rsid w:val="000D6671"/>
    <w:rsid w:val="000D76F3"/>
    <w:rsid w:val="000D7C2C"/>
    <w:rsid w:val="000E211A"/>
    <w:rsid w:val="000E2295"/>
    <w:rsid w:val="000E2713"/>
    <w:rsid w:val="000E2E69"/>
    <w:rsid w:val="000E3ADA"/>
    <w:rsid w:val="000E48F5"/>
    <w:rsid w:val="000E69B3"/>
    <w:rsid w:val="000E722E"/>
    <w:rsid w:val="000E7D4A"/>
    <w:rsid w:val="000F09E0"/>
    <w:rsid w:val="000F2173"/>
    <w:rsid w:val="000F2E59"/>
    <w:rsid w:val="000F44E0"/>
    <w:rsid w:val="000F5EE1"/>
    <w:rsid w:val="000F6961"/>
    <w:rsid w:val="000F741C"/>
    <w:rsid w:val="00100FE7"/>
    <w:rsid w:val="00102F54"/>
    <w:rsid w:val="00102FD2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614A"/>
    <w:rsid w:val="00120DA4"/>
    <w:rsid w:val="001217F8"/>
    <w:rsid w:val="0012196E"/>
    <w:rsid w:val="001222D6"/>
    <w:rsid w:val="001225F7"/>
    <w:rsid w:val="001237B2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51E0"/>
    <w:rsid w:val="00135941"/>
    <w:rsid w:val="001363C4"/>
    <w:rsid w:val="001402CB"/>
    <w:rsid w:val="00140E0B"/>
    <w:rsid w:val="00144333"/>
    <w:rsid w:val="00145B1E"/>
    <w:rsid w:val="00145F15"/>
    <w:rsid w:val="00146A1B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700A"/>
    <w:rsid w:val="00157E31"/>
    <w:rsid w:val="00157E5E"/>
    <w:rsid w:val="001602D1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E40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37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7536"/>
    <w:rsid w:val="001C2907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64F7"/>
    <w:rsid w:val="001E6934"/>
    <w:rsid w:val="001E78A7"/>
    <w:rsid w:val="001F0002"/>
    <w:rsid w:val="001F0CCA"/>
    <w:rsid w:val="001F21E9"/>
    <w:rsid w:val="001F3992"/>
    <w:rsid w:val="001F3CD7"/>
    <w:rsid w:val="001F439B"/>
    <w:rsid w:val="001F469F"/>
    <w:rsid w:val="001F4950"/>
    <w:rsid w:val="001F6220"/>
    <w:rsid w:val="001F6AF7"/>
    <w:rsid w:val="001F6F36"/>
    <w:rsid w:val="001F74E6"/>
    <w:rsid w:val="00200442"/>
    <w:rsid w:val="00200615"/>
    <w:rsid w:val="00200638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7F4"/>
    <w:rsid w:val="00215E62"/>
    <w:rsid w:val="00220B47"/>
    <w:rsid w:val="00221252"/>
    <w:rsid w:val="00222B62"/>
    <w:rsid w:val="00222F32"/>
    <w:rsid w:val="00223D65"/>
    <w:rsid w:val="00224318"/>
    <w:rsid w:val="00225399"/>
    <w:rsid w:val="002255D2"/>
    <w:rsid w:val="00230887"/>
    <w:rsid w:val="00230D92"/>
    <w:rsid w:val="0023206C"/>
    <w:rsid w:val="00233360"/>
    <w:rsid w:val="00234644"/>
    <w:rsid w:val="0023538D"/>
    <w:rsid w:val="002354C9"/>
    <w:rsid w:val="0023560E"/>
    <w:rsid w:val="00236460"/>
    <w:rsid w:val="00241E10"/>
    <w:rsid w:val="002423CC"/>
    <w:rsid w:val="00242620"/>
    <w:rsid w:val="002428F2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44A1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C081B"/>
    <w:rsid w:val="002C1589"/>
    <w:rsid w:val="002C1E01"/>
    <w:rsid w:val="002C2BC9"/>
    <w:rsid w:val="002C2CFB"/>
    <w:rsid w:val="002C2E3A"/>
    <w:rsid w:val="002C3293"/>
    <w:rsid w:val="002C42DD"/>
    <w:rsid w:val="002C4ED8"/>
    <w:rsid w:val="002C527B"/>
    <w:rsid w:val="002C56E7"/>
    <w:rsid w:val="002C60B9"/>
    <w:rsid w:val="002C6512"/>
    <w:rsid w:val="002C6E4C"/>
    <w:rsid w:val="002C7BDA"/>
    <w:rsid w:val="002D0915"/>
    <w:rsid w:val="002D2B5F"/>
    <w:rsid w:val="002D4CDE"/>
    <w:rsid w:val="002D5F62"/>
    <w:rsid w:val="002D6936"/>
    <w:rsid w:val="002D7C71"/>
    <w:rsid w:val="002D7C8C"/>
    <w:rsid w:val="002E07D2"/>
    <w:rsid w:val="002E1CA5"/>
    <w:rsid w:val="002E23AF"/>
    <w:rsid w:val="002E2932"/>
    <w:rsid w:val="002E314A"/>
    <w:rsid w:val="002E37BB"/>
    <w:rsid w:val="002E4267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2A1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0E69"/>
    <w:rsid w:val="00311886"/>
    <w:rsid w:val="00314632"/>
    <w:rsid w:val="00314B50"/>
    <w:rsid w:val="003151ED"/>
    <w:rsid w:val="00316248"/>
    <w:rsid w:val="00320140"/>
    <w:rsid w:val="003214B3"/>
    <w:rsid w:val="0032222C"/>
    <w:rsid w:val="00322563"/>
    <w:rsid w:val="003229D3"/>
    <w:rsid w:val="00322D15"/>
    <w:rsid w:val="00326D0C"/>
    <w:rsid w:val="0033036B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C62"/>
    <w:rsid w:val="0034602A"/>
    <w:rsid w:val="00346C72"/>
    <w:rsid w:val="0035051C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475B"/>
    <w:rsid w:val="0036580C"/>
    <w:rsid w:val="003662D1"/>
    <w:rsid w:val="00367EAE"/>
    <w:rsid w:val="003705B6"/>
    <w:rsid w:val="00372A54"/>
    <w:rsid w:val="00372E88"/>
    <w:rsid w:val="0038071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C96"/>
    <w:rsid w:val="003914B1"/>
    <w:rsid w:val="0039163D"/>
    <w:rsid w:val="00391918"/>
    <w:rsid w:val="003919A5"/>
    <w:rsid w:val="003919F5"/>
    <w:rsid w:val="0039423D"/>
    <w:rsid w:val="00395FDC"/>
    <w:rsid w:val="0039689C"/>
    <w:rsid w:val="00396C94"/>
    <w:rsid w:val="003972DB"/>
    <w:rsid w:val="003A1077"/>
    <w:rsid w:val="003A21C4"/>
    <w:rsid w:val="003A22F2"/>
    <w:rsid w:val="003A3D78"/>
    <w:rsid w:val="003A5D57"/>
    <w:rsid w:val="003B05FD"/>
    <w:rsid w:val="003B0F20"/>
    <w:rsid w:val="003B125A"/>
    <w:rsid w:val="003B2C6C"/>
    <w:rsid w:val="003B2CD1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33C9"/>
    <w:rsid w:val="003C3EC0"/>
    <w:rsid w:val="003C48F6"/>
    <w:rsid w:val="003C6582"/>
    <w:rsid w:val="003D05FF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0DA6"/>
    <w:rsid w:val="003E14CA"/>
    <w:rsid w:val="003E2382"/>
    <w:rsid w:val="003E353D"/>
    <w:rsid w:val="003E5C21"/>
    <w:rsid w:val="003E6CA9"/>
    <w:rsid w:val="003F01FB"/>
    <w:rsid w:val="003F0454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332A"/>
    <w:rsid w:val="00403F6A"/>
    <w:rsid w:val="00404371"/>
    <w:rsid w:val="004054A7"/>
    <w:rsid w:val="0040691B"/>
    <w:rsid w:val="00407C27"/>
    <w:rsid w:val="004129E5"/>
    <w:rsid w:val="00413402"/>
    <w:rsid w:val="00414CAA"/>
    <w:rsid w:val="00415297"/>
    <w:rsid w:val="004161ED"/>
    <w:rsid w:val="00417538"/>
    <w:rsid w:val="00420A19"/>
    <w:rsid w:val="00420AF5"/>
    <w:rsid w:val="00420B3E"/>
    <w:rsid w:val="00420BE8"/>
    <w:rsid w:val="004221E0"/>
    <w:rsid w:val="004231A4"/>
    <w:rsid w:val="00423475"/>
    <w:rsid w:val="00423E6D"/>
    <w:rsid w:val="004249B8"/>
    <w:rsid w:val="00424A40"/>
    <w:rsid w:val="00424B72"/>
    <w:rsid w:val="00425662"/>
    <w:rsid w:val="00425747"/>
    <w:rsid w:val="00426347"/>
    <w:rsid w:val="00426858"/>
    <w:rsid w:val="00426880"/>
    <w:rsid w:val="0042698C"/>
    <w:rsid w:val="00426F53"/>
    <w:rsid w:val="004270AE"/>
    <w:rsid w:val="004310F1"/>
    <w:rsid w:val="00433032"/>
    <w:rsid w:val="0043361A"/>
    <w:rsid w:val="00433967"/>
    <w:rsid w:val="0043653C"/>
    <w:rsid w:val="004367E0"/>
    <w:rsid w:val="004368CA"/>
    <w:rsid w:val="00437195"/>
    <w:rsid w:val="0044049D"/>
    <w:rsid w:val="00441518"/>
    <w:rsid w:val="00444966"/>
    <w:rsid w:val="00444B0D"/>
    <w:rsid w:val="00447037"/>
    <w:rsid w:val="0045004E"/>
    <w:rsid w:val="00452F96"/>
    <w:rsid w:val="00453844"/>
    <w:rsid w:val="00453F42"/>
    <w:rsid w:val="004544F8"/>
    <w:rsid w:val="00454B7A"/>
    <w:rsid w:val="00456503"/>
    <w:rsid w:val="00457085"/>
    <w:rsid w:val="004573A0"/>
    <w:rsid w:val="0045754D"/>
    <w:rsid w:val="004648C3"/>
    <w:rsid w:val="00464ABE"/>
    <w:rsid w:val="00464E6B"/>
    <w:rsid w:val="00465725"/>
    <w:rsid w:val="00467088"/>
    <w:rsid w:val="00473B55"/>
    <w:rsid w:val="0047415D"/>
    <w:rsid w:val="004748BD"/>
    <w:rsid w:val="00474A71"/>
    <w:rsid w:val="00477693"/>
    <w:rsid w:val="00480269"/>
    <w:rsid w:val="004803D1"/>
    <w:rsid w:val="00480512"/>
    <w:rsid w:val="004805EF"/>
    <w:rsid w:val="00481826"/>
    <w:rsid w:val="00481927"/>
    <w:rsid w:val="00482B4D"/>
    <w:rsid w:val="00483530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4113"/>
    <w:rsid w:val="004974CB"/>
    <w:rsid w:val="004A14A3"/>
    <w:rsid w:val="004A18BC"/>
    <w:rsid w:val="004A19D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804"/>
    <w:rsid w:val="004B38CC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252A"/>
    <w:rsid w:val="004D3219"/>
    <w:rsid w:val="004D660A"/>
    <w:rsid w:val="004D6911"/>
    <w:rsid w:val="004D6CF8"/>
    <w:rsid w:val="004D6E38"/>
    <w:rsid w:val="004D713C"/>
    <w:rsid w:val="004E139C"/>
    <w:rsid w:val="004E306D"/>
    <w:rsid w:val="004E3FDA"/>
    <w:rsid w:val="004E40A6"/>
    <w:rsid w:val="004E482F"/>
    <w:rsid w:val="004E4996"/>
    <w:rsid w:val="004E5C2F"/>
    <w:rsid w:val="004E63C5"/>
    <w:rsid w:val="004E6B60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F8E"/>
    <w:rsid w:val="004F589C"/>
    <w:rsid w:val="004F6720"/>
    <w:rsid w:val="004F6D82"/>
    <w:rsid w:val="00500A1B"/>
    <w:rsid w:val="00500ABB"/>
    <w:rsid w:val="00502785"/>
    <w:rsid w:val="00502D60"/>
    <w:rsid w:val="00502D66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DAC"/>
    <w:rsid w:val="005379DA"/>
    <w:rsid w:val="00537A4D"/>
    <w:rsid w:val="00537CA4"/>
    <w:rsid w:val="005402EF"/>
    <w:rsid w:val="00541564"/>
    <w:rsid w:val="005422B1"/>
    <w:rsid w:val="00542ACC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D79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27EE"/>
    <w:rsid w:val="00563563"/>
    <w:rsid w:val="0056442E"/>
    <w:rsid w:val="005669A4"/>
    <w:rsid w:val="005670B6"/>
    <w:rsid w:val="005671F1"/>
    <w:rsid w:val="00567906"/>
    <w:rsid w:val="00567CD6"/>
    <w:rsid w:val="005701B3"/>
    <w:rsid w:val="00570F85"/>
    <w:rsid w:val="005726D9"/>
    <w:rsid w:val="005727D6"/>
    <w:rsid w:val="00574E22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8CA"/>
    <w:rsid w:val="005B74EA"/>
    <w:rsid w:val="005C0BF2"/>
    <w:rsid w:val="005C16B0"/>
    <w:rsid w:val="005C1BF6"/>
    <w:rsid w:val="005C3822"/>
    <w:rsid w:val="005C3940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07ED"/>
    <w:rsid w:val="005E31D5"/>
    <w:rsid w:val="005E39E2"/>
    <w:rsid w:val="005E453F"/>
    <w:rsid w:val="005E4577"/>
    <w:rsid w:val="005E5392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1F25"/>
    <w:rsid w:val="005F2870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49F"/>
    <w:rsid w:val="006046EF"/>
    <w:rsid w:val="00605005"/>
    <w:rsid w:val="006058D0"/>
    <w:rsid w:val="00607F89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209B8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2832"/>
    <w:rsid w:val="00643F05"/>
    <w:rsid w:val="00644392"/>
    <w:rsid w:val="00645B27"/>
    <w:rsid w:val="006474DF"/>
    <w:rsid w:val="006479F5"/>
    <w:rsid w:val="00650AE7"/>
    <w:rsid w:val="00650FE2"/>
    <w:rsid w:val="00651282"/>
    <w:rsid w:val="00652EA0"/>
    <w:rsid w:val="00654133"/>
    <w:rsid w:val="006557BE"/>
    <w:rsid w:val="006557CF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049"/>
    <w:rsid w:val="00666796"/>
    <w:rsid w:val="006708D4"/>
    <w:rsid w:val="006738E2"/>
    <w:rsid w:val="00674E22"/>
    <w:rsid w:val="00676348"/>
    <w:rsid w:val="00676C32"/>
    <w:rsid w:val="006778EE"/>
    <w:rsid w:val="00677948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4FAC"/>
    <w:rsid w:val="006953FC"/>
    <w:rsid w:val="00696A49"/>
    <w:rsid w:val="00696D6F"/>
    <w:rsid w:val="00696E7C"/>
    <w:rsid w:val="00697F96"/>
    <w:rsid w:val="006A00C7"/>
    <w:rsid w:val="006A06E7"/>
    <w:rsid w:val="006A07BA"/>
    <w:rsid w:val="006A0F47"/>
    <w:rsid w:val="006A1A5C"/>
    <w:rsid w:val="006A2081"/>
    <w:rsid w:val="006A247F"/>
    <w:rsid w:val="006A27FF"/>
    <w:rsid w:val="006A5AD3"/>
    <w:rsid w:val="006A6639"/>
    <w:rsid w:val="006A777C"/>
    <w:rsid w:val="006B0222"/>
    <w:rsid w:val="006B0754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63A6"/>
    <w:rsid w:val="006B749E"/>
    <w:rsid w:val="006C12CA"/>
    <w:rsid w:val="006C1C12"/>
    <w:rsid w:val="006C1E3B"/>
    <w:rsid w:val="006C35E8"/>
    <w:rsid w:val="006C40AD"/>
    <w:rsid w:val="006C4B66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3340"/>
    <w:rsid w:val="006D479E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63CE"/>
    <w:rsid w:val="006E7650"/>
    <w:rsid w:val="006E7BB8"/>
    <w:rsid w:val="006F2C68"/>
    <w:rsid w:val="006F30D7"/>
    <w:rsid w:val="006F40C4"/>
    <w:rsid w:val="006F4A78"/>
    <w:rsid w:val="006F5101"/>
    <w:rsid w:val="006F5B26"/>
    <w:rsid w:val="0070027C"/>
    <w:rsid w:val="0070083F"/>
    <w:rsid w:val="00700D1D"/>
    <w:rsid w:val="00701B9D"/>
    <w:rsid w:val="00703B0C"/>
    <w:rsid w:val="00703B64"/>
    <w:rsid w:val="007049D0"/>
    <w:rsid w:val="0070531C"/>
    <w:rsid w:val="007054E3"/>
    <w:rsid w:val="00707AC5"/>
    <w:rsid w:val="00710BCA"/>
    <w:rsid w:val="00711AF7"/>
    <w:rsid w:val="00716775"/>
    <w:rsid w:val="00716C14"/>
    <w:rsid w:val="00723AB9"/>
    <w:rsid w:val="00723D04"/>
    <w:rsid w:val="00724117"/>
    <w:rsid w:val="007241B0"/>
    <w:rsid w:val="0072461F"/>
    <w:rsid w:val="00724BA9"/>
    <w:rsid w:val="00725178"/>
    <w:rsid w:val="00725690"/>
    <w:rsid w:val="00725A99"/>
    <w:rsid w:val="00726281"/>
    <w:rsid w:val="007266F4"/>
    <w:rsid w:val="00730E7F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112F"/>
    <w:rsid w:val="00741881"/>
    <w:rsid w:val="00742081"/>
    <w:rsid w:val="00745FA2"/>
    <w:rsid w:val="00746B18"/>
    <w:rsid w:val="00747257"/>
    <w:rsid w:val="007472C5"/>
    <w:rsid w:val="007502ED"/>
    <w:rsid w:val="0075101C"/>
    <w:rsid w:val="0075144C"/>
    <w:rsid w:val="00751FAC"/>
    <w:rsid w:val="00752299"/>
    <w:rsid w:val="00754122"/>
    <w:rsid w:val="00755317"/>
    <w:rsid w:val="00756C46"/>
    <w:rsid w:val="007617B7"/>
    <w:rsid w:val="0076219F"/>
    <w:rsid w:val="00764176"/>
    <w:rsid w:val="00765AFE"/>
    <w:rsid w:val="00765B55"/>
    <w:rsid w:val="00765CAB"/>
    <w:rsid w:val="0077023A"/>
    <w:rsid w:val="00770276"/>
    <w:rsid w:val="0077090A"/>
    <w:rsid w:val="0077342D"/>
    <w:rsid w:val="0077590D"/>
    <w:rsid w:val="00775F76"/>
    <w:rsid w:val="007762D0"/>
    <w:rsid w:val="007767E4"/>
    <w:rsid w:val="00777070"/>
    <w:rsid w:val="00777A56"/>
    <w:rsid w:val="007811BD"/>
    <w:rsid w:val="00781D2B"/>
    <w:rsid w:val="007821FF"/>
    <w:rsid w:val="00782E68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D20"/>
    <w:rsid w:val="007A1E24"/>
    <w:rsid w:val="007A32C2"/>
    <w:rsid w:val="007A338F"/>
    <w:rsid w:val="007A38E1"/>
    <w:rsid w:val="007A6E53"/>
    <w:rsid w:val="007B0402"/>
    <w:rsid w:val="007B1676"/>
    <w:rsid w:val="007B3138"/>
    <w:rsid w:val="007B356F"/>
    <w:rsid w:val="007B6253"/>
    <w:rsid w:val="007B76BE"/>
    <w:rsid w:val="007B7E47"/>
    <w:rsid w:val="007C07A9"/>
    <w:rsid w:val="007C0A43"/>
    <w:rsid w:val="007C155F"/>
    <w:rsid w:val="007C15F2"/>
    <w:rsid w:val="007C1827"/>
    <w:rsid w:val="007C508A"/>
    <w:rsid w:val="007D095F"/>
    <w:rsid w:val="007D1504"/>
    <w:rsid w:val="007D283F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E74E0"/>
    <w:rsid w:val="007F2F65"/>
    <w:rsid w:val="007F33A1"/>
    <w:rsid w:val="007F391B"/>
    <w:rsid w:val="007F5538"/>
    <w:rsid w:val="007F71AB"/>
    <w:rsid w:val="007F7C65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1842"/>
    <w:rsid w:val="00812AA8"/>
    <w:rsid w:val="008131CA"/>
    <w:rsid w:val="00813CCE"/>
    <w:rsid w:val="0081551F"/>
    <w:rsid w:val="0081562A"/>
    <w:rsid w:val="0081630C"/>
    <w:rsid w:val="00817AB2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179C"/>
    <w:rsid w:val="00852DF4"/>
    <w:rsid w:val="00854708"/>
    <w:rsid w:val="00856153"/>
    <w:rsid w:val="00857AFF"/>
    <w:rsid w:val="00857CC8"/>
    <w:rsid w:val="00857FC0"/>
    <w:rsid w:val="0086022C"/>
    <w:rsid w:val="0086059F"/>
    <w:rsid w:val="008618AF"/>
    <w:rsid w:val="00861B7C"/>
    <w:rsid w:val="00861C32"/>
    <w:rsid w:val="00862905"/>
    <w:rsid w:val="008634D7"/>
    <w:rsid w:val="0086612F"/>
    <w:rsid w:val="00866C1C"/>
    <w:rsid w:val="0087110F"/>
    <w:rsid w:val="0087141B"/>
    <w:rsid w:val="00872463"/>
    <w:rsid w:val="008739C5"/>
    <w:rsid w:val="008750A7"/>
    <w:rsid w:val="00875E05"/>
    <w:rsid w:val="00877400"/>
    <w:rsid w:val="00880569"/>
    <w:rsid w:val="00880EC8"/>
    <w:rsid w:val="00881B8D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2EB"/>
    <w:rsid w:val="00894DFA"/>
    <w:rsid w:val="00895B8E"/>
    <w:rsid w:val="008962B6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0A01"/>
    <w:rsid w:val="008D290A"/>
    <w:rsid w:val="008D2EC2"/>
    <w:rsid w:val="008D318D"/>
    <w:rsid w:val="008D3598"/>
    <w:rsid w:val="008D5A9E"/>
    <w:rsid w:val="008D68C3"/>
    <w:rsid w:val="008D7506"/>
    <w:rsid w:val="008D77AB"/>
    <w:rsid w:val="008E0DAF"/>
    <w:rsid w:val="008E14CC"/>
    <w:rsid w:val="008E33F5"/>
    <w:rsid w:val="008E3881"/>
    <w:rsid w:val="008E477D"/>
    <w:rsid w:val="008E5516"/>
    <w:rsid w:val="008E5ACC"/>
    <w:rsid w:val="008E694A"/>
    <w:rsid w:val="008E7423"/>
    <w:rsid w:val="008E7E43"/>
    <w:rsid w:val="008F0708"/>
    <w:rsid w:val="008F0C23"/>
    <w:rsid w:val="008F207B"/>
    <w:rsid w:val="008F34E9"/>
    <w:rsid w:val="008F7560"/>
    <w:rsid w:val="00900298"/>
    <w:rsid w:val="00901641"/>
    <w:rsid w:val="0090194A"/>
    <w:rsid w:val="00902955"/>
    <w:rsid w:val="00903CFE"/>
    <w:rsid w:val="00903FD5"/>
    <w:rsid w:val="0090687F"/>
    <w:rsid w:val="0090735F"/>
    <w:rsid w:val="00907A44"/>
    <w:rsid w:val="0091091B"/>
    <w:rsid w:val="00910BBD"/>
    <w:rsid w:val="0091138C"/>
    <w:rsid w:val="0091232D"/>
    <w:rsid w:val="00912347"/>
    <w:rsid w:val="009128FE"/>
    <w:rsid w:val="00912B59"/>
    <w:rsid w:val="009143DF"/>
    <w:rsid w:val="00914C38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0C4B"/>
    <w:rsid w:val="00951A7C"/>
    <w:rsid w:val="00952886"/>
    <w:rsid w:val="009531FA"/>
    <w:rsid w:val="00953283"/>
    <w:rsid w:val="00953A0A"/>
    <w:rsid w:val="00954116"/>
    <w:rsid w:val="00954F50"/>
    <w:rsid w:val="00954F6B"/>
    <w:rsid w:val="00955FB1"/>
    <w:rsid w:val="00957632"/>
    <w:rsid w:val="00957921"/>
    <w:rsid w:val="009601AE"/>
    <w:rsid w:val="00961AAA"/>
    <w:rsid w:val="00962444"/>
    <w:rsid w:val="00963008"/>
    <w:rsid w:val="00964A1A"/>
    <w:rsid w:val="00964E2C"/>
    <w:rsid w:val="009656EE"/>
    <w:rsid w:val="00966571"/>
    <w:rsid w:val="0096697C"/>
    <w:rsid w:val="009669A8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5F6"/>
    <w:rsid w:val="00982ABA"/>
    <w:rsid w:val="00983896"/>
    <w:rsid w:val="00984596"/>
    <w:rsid w:val="009846C0"/>
    <w:rsid w:val="009850C0"/>
    <w:rsid w:val="0098559D"/>
    <w:rsid w:val="00985FB4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3640"/>
    <w:rsid w:val="009B4D4F"/>
    <w:rsid w:val="009B5D37"/>
    <w:rsid w:val="009C234F"/>
    <w:rsid w:val="009C4118"/>
    <w:rsid w:val="009C5016"/>
    <w:rsid w:val="009C5359"/>
    <w:rsid w:val="009C6AED"/>
    <w:rsid w:val="009C7401"/>
    <w:rsid w:val="009C78CD"/>
    <w:rsid w:val="009D19B8"/>
    <w:rsid w:val="009D2F40"/>
    <w:rsid w:val="009D2F49"/>
    <w:rsid w:val="009D343F"/>
    <w:rsid w:val="009D34E8"/>
    <w:rsid w:val="009D3517"/>
    <w:rsid w:val="009D4398"/>
    <w:rsid w:val="009D7222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039"/>
    <w:rsid w:val="009F1964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07ADF"/>
    <w:rsid w:val="00A10E88"/>
    <w:rsid w:val="00A1132D"/>
    <w:rsid w:val="00A11AC0"/>
    <w:rsid w:val="00A12569"/>
    <w:rsid w:val="00A12E50"/>
    <w:rsid w:val="00A1365A"/>
    <w:rsid w:val="00A1393C"/>
    <w:rsid w:val="00A13C45"/>
    <w:rsid w:val="00A14A89"/>
    <w:rsid w:val="00A15AE9"/>
    <w:rsid w:val="00A162D3"/>
    <w:rsid w:val="00A16711"/>
    <w:rsid w:val="00A169F6"/>
    <w:rsid w:val="00A16B32"/>
    <w:rsid w:val="00A20430"/>
    <w:rsid w:val="00A218A9"/>
    <w:rsid w:val="00A22245"/>
    <w:rsid w:val="00A2357E"/>
    <w:rsid w:val="00A26FC4"/>
    <w:rsid w:val="00A2758C"/>
    <w:rsid w:val="00A27F0F"/>
    <w:rsid w:val="00A31D03"/>
    <w:rsid w:val="00A3216A"/>
    <w:rsid w:val="00A33689"/>
    <w:rsid w:val="00A348C5"/>
    <w:rsid w:val="00A35C07"/>
    <w:rsid w:val="00A36FEC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127E"/>
    <w:rsid w:val="00A6325C"/>
    <w:rsid w:val="00A64761"/>
    <w:rsid w:val="00A6580F"/>
    <w:rsid w:val="00A66C7D"/>
    <w:rsid w:val="00A66EAB"/>
    <w:rsid w:val="00A671BD"/>
    <w:rsid w:val="00A675E7"/>
    <w:rsid w:val="00A67B5B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3233"/>
    <w:rsid w:val="00A93850"/>
    <w:rsid w:val="00A93AD1"/>
    <w:rsid w:val="00A93DAB"/>
    <w:rsid w:val="00A96AF2"/>
    <w:rsid w:val="00AA0108"/>
    <w:rsid w:val="00AA17B6"/>
    <w:rsid w:val="00AA19E8"/>
    <w:rsid w:val="00AA21A9"/>
    <w:rsid w:val="00AA21B0"/>
    <w:rsid w:val="00AA4143"/>
    <w:rsid w:val="00AA45E3"/>
    <w:rsid w:val="00AA5017"/>
    <w:rsid w:val="00AA6CC2"/>
    <w:rsid w:val="00AA75DE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7B7"/>
    <w:rsid w:val="00AD5FE8"/>
    <w:rsid w:val="00AD6A63"/>
    <w:rsid w:val="00AD6B31"/>
    <w:rsid w:val="00AD714B"/>
    <w:rsid w:val="00AE2670"/>
    <w:rsid w:val="00AE636E"/>
    <w:rsid w:val="00AE63E6"/>
    <w:rsid w:val="00AE7139"/>
    <w:rsid w:val="00AF080B"/>
    <w:rsid w:val="00AF0D14"/>
    <w:rsid w:val="00AF0D68"/>
    <w:rsid w:val="00AF2944"/>
    <w:rsid w:val="00AF3916"/>
    <w:rsid w:val="00AF41BB"/>
    <w:rsid w:val="00AF4B20"/>
    <w:rsid w:val="00AF6335"/>
    <w:rsid w:val="00B01A97"/>
    <w:rsid w:val="00B03199"/>
    <w:rsid w:val="00B0462C"/>
    <w:rsid w:val="00B06BBB"/>
    <w:rsid w:val="00B0798C"/>
    <w:rsid w:val="00B107EF"/>
    <w:rsid w:val="00B10924"/>
    <w:rsid w:val="00B12432"/>
    <w:rsid w:val="00B1335B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07E"/>
    <w:rsid w:val="00B27604"/>
    <w:rsid w:val="00B27DD0"/>
    <w:rsid w:val="00B30FBF"/>
    <w:rsid w:val="00B32812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246B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654D"/>
    <w:rsid w:val="00B66AC4"/>
    <w:rsid w:val="00B66B68"/>
    <w:rsid w:val="00B67C7D"/>
    <w:rsid w:val="00B7064A"/>
    <w:rsid w:val="00B717B5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456F"/>
    <w:rsid w:val="00B869EC"/>
    <w:rsid w:val="00B87775"/>
    <w:rsid w:val="00B87F77"/>
    <w:rsid w:val="00B9055D"/>
    <w:rsid w:val="00B91401"/>
    <w:rsid w:val="00B91E45"/>
    <w:rsid w:val="00B924AE"/>
    <w:rsid w:val="00B92D96"/>
    <w:rsid w:val="00B92E64"/>
    <w:rsid w:val="00B931EE"/>
    <w:rsid w:val="00B9372D"/>
    <w:rsid w:val="00B93812"/>
    <w:rsid w:val="00B944F4"/>
    <w:rsid w:val="00B94857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5977"/>
    <w:rsid w:val="00BA7DF2"/>
    <w:rsid w:val="00BA7FB0"/>
    <w:rsid w:val="00BB0286"/>
    <w:rsid w:val="00BB0C7D"/>
    <w:rsid w:val="00BB13F8"/>
    <w:rsid w:val="00BB23F0"/>
    <w:rsid w:val="00BB2BBD"/>
    <w:rsid w:val="00BB48E1"/>
    <w:rsid w:val="00BB4F5D"/>
    <w:rsid w:val="00BB7418"/>
    <w:rsid w:val="00BB7FAE"/>
    <w:rsid w:val="00BC0B99"/>
    <w:rsid w:val="00BC0E47"/>
    <w:rsid w:val="00BC165C"/>
    <w:rsid w:val="00BC169B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4B4F"/>
    <w:rsid w:val="00BD7101"/>
    <w:rsid w:val="00BD7D24"/>
    <w:rsid w:val="00BE078D"/>
    <w:rsid w:val="00BE230E"/>
    <w:rsid w:val="00BE456D"/>
    <w:rsid w:val="00BE53E8"/>
    <w:rsid w:val="00BF0512"/>
    <w:rsid w:val="00BF1016"/>
    <w:rsid w:val="00BF41DB"/>
    <w:rsid w:val="00BF4B43"/>
    <w:rsid w:val="00BF5252"/>
    <w:rsid w:val="00BF54F3"/>
    <w:rsid w:val="00BF5969"/>
    <w:rsid w:val="00C0092E"/>
    <w:rsid w:val="00C00DDC"/>
    <w:rsid w:val="00C01429"/>
    <w:rsid w:val="00C01D89"/>
    <w:rsid w:val="00C05065"/>
    <w:rsid w:val="00C05AE4"/>
    <w:rsid w:val="00C06706"/>
    <w:rsid w:val="00C06E55"/>
    <w:rsid w:val="00C07C81"/>
    <w:rsid w:val="00C10010"/>
    <w:rsid w:val="00C10C5B"/>
    <w:rsid w:val="00C121D0"/>
    <w:rsid w:val="00C12708"/>
    <w:rsid w:val="00C12CC8"/>
    <w:rsid w:val="00C1323C"/>
    <w:rsid w:val="00C13D75"/>
    <w:rsid w:val="00C14EC8"/>
    <w:rsid w:val="00C154F0"/>
    <w:rsid w:val="00C15676"/>
    <w:rsid w:val="00C15A6A"/>
    <w:rsid w:val="00C1699A"/>
    <w:rsid w:val="00C20983"/>
    <w:rsid w:val="00C22EEA"/>
    <w:rsid w:val="00C25146"/>
    <w:rsid w:val="00C25BC6"/>
    <w:rsid w:val="00C26F3E"/>
    <w:rsid w:val="00C308A7"/>
    <w:rsid w:val="00C32367"/>
    <w:rsid w:val="00C33713"/>
    <w:rsid w:val="00C360C1"/>
    <w:rsid w:val="00C3645B"/>
    <w:rsid w:val="00C3668F"/>
    <w:rsid w:val="00C374E8"/>
    <w:rsid w:val="00C4000B"/>
    <w:rsid w:val="00C403AA"/>
    <w:rsid w:val="00C42653"/>
    <w:rsid w:val="00C42A4D"/>
    <w:rsid w:val="00C42F80"/>
    <w:rsid w:val="00C43597"/>
    <w:rsid w:val="00C44DCB"/>
    <w:rsid w:val="00C45030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6C44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ED9"/>
    <w:rsid w:val="00C67984"/>
    <w:rsid w:val="00C67FD7"/>
    <w:rsid w:val="00C71624"/>
    <w:rsid w:val="00C717DB"/>
    <w:rsid w:val="00C71F07"/>
    <w:rsid w:val="00C73A8A"/>
    <w:rsid w:val="00C749EE"/>
    <w:rsid w:val="00C759CB"/>
    <w:rsid w:val="00C77678"/>
    <w:rsid w:val="00C80429"/>
    <w:rsid w:val="00C81127"/>
    <w:rsid w:val="00C81450"/>
    <w:rsid w:val="00C82B8B"/>
    <w:rsid w:val="00C831D8"/>
    <w:rsid w:val="00C85194"/>
    <w:rsid w:val="00C85626"/>
    <w:rsid w:val="00C87498"/>
    <w:rsid w:val="00C9075C"/>
    <w:rsid w:val="00C9084F"/>
    <w:rsid w:val="00C90889"/>
    <w:rsid w:val="00C9099B"/>
    <w:rsid w:val="00C91E63"/>
    <w:rsid w:val="00C92C55"/>
    <w:rsid w:val="00C93153"/>
    <w:rsid w:val="00C93A58"/>
    <w:rsid w:val="00C9419B"/>
    <w:rsid w:val="00C9624C"/>
    <w:rsid w:val="00C974FC"/>
    <w:rsid w:val="00C97DC0"/>
    <w:rsid w:val="00CA0983"/>
    <w:rsid w:val="00CA0F29"/>
    <w:rsid w:val="00CA38AA"/>
    <w:rsid w:val="00CA45CE"/>
    <w:rsid w:val="00CA57F3"/>
    <w:rsid w:val="00CA6D45"/>
    <w:rsid w:val="00CA72FE"/>
    <w:rsid w:val="00CA732C"/>
    <w:rsid w:val="00CB021F"/>
    <w:rsid w:val="00CB0846"/>
    <w:rsid w:val="00CB1171"/>
    <w:rsid w:val="00CB19FD"/>
    <w:rsid w:val="00CB26EE"/>
    <w:rsid w:val="00CB295D"/>
    <w:rsid w:val="00CB57A2"/>
    <w:rsid w:val="00CB62BF"/>
    <w:rsid w:val="00CB6DE3"/>
    <w:rsid w:val="00CB7982"/>
    <w:rsid w:val="00CB7DAF"/>
    <w:rsid w:val="00CC0252"/>
    <w:rsid w:val="00CC0ACD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D6A18"/>
    <w:rsid w:val="00CE01D1"/>
    <w:rsid w:val="00CE07C5"/>
    <w:rsid w:val="00CE132D"/>
    <w:rsid w:val="00CE28CE"/>
    <w:rsid w:val="00CE3050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9BB"/>
    <w:rsid w:val="00D05BD7"/>
    <w:rsid w:val="00D06268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3978"/>
    <w:rsid w:val="00D342B2"/>
    <w:rsid w:val="00D3448D"/>
    <w:rsid w:val="00D367A5"/>
    <w:rsid w:val="00D370D7"/>
    <w:rsid w:val="00D377A7"/>
    <w:rsid w:val="00D37C1B"/>
    <w:rsid w:val="00D41254"/>
    <w:rsid w:val="00D41DC6"/>
    <w:rsid w:val="00D4264A"/>
    <w:rsid w:val="00D427FE"/>
    <w:rsid w:val="00D4323A"/>
    <w:rsid w:val="00D436A3"/>
    <w:rsid w:val="00D44441"/>
    <w:rsid w:val="00D44619"/>
    <w:rsid w:val="00D452A4"/>
    <w:rsid w:val="00D45DE6"/>
    <w:rsid w:val="00D46527"/>
    <w:rsid w:val="00D46706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6D2E"/>
    <w:rsid w:val="00D57188"/>
    <w:rsid w:val="00D60122"/>
    <w:rsid w:val="00D6259A"/>
    <w:rsid w:val="00D629E5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A11"/>
    <w:rsid w:val="00D82D04"/>
    <w:rsid w:val="00D835B1"/>
    <w:rsid w:val="00D84C3A"/>
    <w:rsid w:val="00D8513B"/>
    <w:rsid w:val="00D8564A"/>
    <w:rsid w:val="00D85B63"/>
    <w:rsid w:val="00D86A27"/>
    <w:rsid w:val="00D86B25"/>
    <w:rsid w:val="00D87A22"/>
    <w:rsid w:val="00D9081C"/>
    <w:rsid w:val="00D926C1"/>
    <w:rsid w:val="00D9331E"/>
    <w:rsid w:val="00D9357E"/>
    <w:rsid w:val="00D93840"/>
    <w:rsid w:val="00D93972"/>
    <w:rsid w:val="00D93EDB"/>
    <w:rsid w:val="00D94AD3"/>
    <w:rsid w:val="00D966FE"/>
    <w:rsid w:val="00D978BA"/>
    <w:rsid w:val="00D97FAB"/>
    <w:rsid w:val="00DA1013"/>
    <w:rsid w:val="00DA15EA"/>
    <w:rsid w:val="00DA360F"/>
    <w:rsid w:val="00DA5F3B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A66"/>
    <w:rsid w:val="00DB6A90"/>
    <w:rsid w:val="00DB71E9"/>
    <w:rsid w:val="00DB78A3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1F25"/>
    <w:rsid w:val="00DD21F2"/>
    <w:rsid w:val="00DD2943"/>
    <w:rsid w:val="00DD30B9"/>
    <w:rsid w:val="00DD3902"/>
    <w:rsid w:val="00DD4062"/>
    <w:rsid w:val="00DD547B"/>
    <w:rsid w:val="00DD643F"/>
    <w:rsid w:val="00DD7485"/>
    <w:rsid w:val="00DD7A1F"/>
    <w:rsid w:val="00DD7B4F"/>
    <w:rsid w:val="00DE131F"/>
    <w:rsid w:val="00DE3005"/>
    <w:rsid w:val="00DE3266"/>
    <w:rsid w:val="00DE4028"/>
    <w:rsid w:val="00DE43AB"/>
    <w:rsid w:val="00DE50B9"/>
    <w:rsid w:val="00DE5685"/>
    <w:rsid w:val="00DE569C"/>
    <w:rsid w:val="00DE6179"/>
    <w:rsid w:val="00DE6C25"/>
    <w:rsid w:val="00DE6C8D"/>
    <w:rsid w:val="00DF1037"/>
    <w:rsid w:val="00DF12B1"/>
    <w:rsid w:val="00DF1347"/>
    <w:rsid w:val="00DF14FD"/>
    <w:rsid w:val="00DF3C9A"/>
    <w:rsid w:val="00DF3DF2"/>
    <w:rsid w:val="00DF3EF6"/>
    <w:rsid w:val="00DF43F1"/>
    <w:rsid w:val="00DF4A92"/>
    <w:rsid w:val="00DF4E80"/>
    <w:rsid w:val="00DF69B4"/>
    <w:rsid w:val="00DF6C2E"/>
    <w:rsid w:val="00DF770A"/>
    <w:rsid w:val="00DF7A1F"/>
    <w:rsid w:val="00E009BB"/>
    <w:rsid w:val="00E00CE1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07792"/>
    <w:rsid w:val="00E10972"/>
    <w:rsid w:val="00E109A1"/>
    <w:rsid w:val="00E110CF"/>
    <w:rsid w:val="00E12E27"/>
    <w:rsid w:val="00E14F44"/>
    <w:rsid w:val="00E16817"/>
    <w:rsid w:val="00E17326"/>
    <w:rsid w:val="00E1751F"/>
    <w:rsid w:val="00E176DF"/>
    <w:rsid w:val="00E207C7"/>
    <w:rsid w:val="00E23F39"/>
    <w:rsid w:val="00E23F6B"/>
    <w:rsid w:val="00E24F84"/>
    <w:rsid w:val="00E253F4"/>
    <w:rsid w:val="00E2684F"/>
    <w:rsid w:val="00E306FB"/>
    <w:rsid w:val="00E30BF4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4542A"/>
    <w:rsid w:val="00E50513"/>
    <w:rsid w:val="00E51169"/>
    <w:rsid w:val="00E517DD"/>
    <w:rsid w:val="00E52B7B"/>
    <w:rsid w:val="00E543F9"/>
    <w:rsid w:val="00E54CE9"/>
    <w:rsid w:val="00E55B57"/>
    <w:rsid w:val="00E56E55"/>
    <w:rsid w:val="00E57162"/>
    <w:rsid w:val="00E60942"/>
    <w:rsid w:val="00E60A71"/>
    <w:rsid w:val="00E6184A"/>
    <w:rsid w:val="00E6195E"/>
    <w:rsid w:val="00E6271C"/>
    <w:rsid w:val="00E656C3"/>
    <w:rsid w:val="00E6670A"/>
    <w:rsid w:val="00E67EBB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F6B"/>
    <w:rsid w:val="00E8629C"/>
    <w:rsid w:val="00E86CA6"/>
    <w:rsid w:val="00E90A7F"/>
    <w:rsid w:val="00E91487"/>
    <w:rsid w:val="00E9171E"/>
    <w:rsid w:val="00E92869"/>
    <w:rsid w:val="00E952A3"/>
    <w:rsid w:val="00E975DF"/>
    <w:rsid w:val="00E975E7"/>
    <w:rsid w:val="00EA02A6"/>
    <w:rsid w:val="00EA0DEB"/>
    <w:rsid w:val="00EA1233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9C9"/>
    <w:rsid w:val="00EC2BBC"/>
    <w:rsid w:val="00EC3A3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D757B"/>
    <w:rsid w:val="00ED7A56"/>
    <w:rsid w:val="00EE1068"/>
    <w:rsid w:val="00EE1EFB"/>
    <w:rsid w:val="00EE267A"/>
    <w:rsid w:val="00EE33CF"/>
    <w:rsid w:val="00EE4189"/>
    <w:rsid w:val="00EE41C2"/>
    <w:rsid w:val="00EE4D2B"/>
    <w:rsid w:val="00EE4F22"/>
    <w:rsid w:val="00EE5B1B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4E5A"/>
    <w:rsid w:val="00F055B9"/>
    <w:rsid w:val="00F05745"/>
    <w:rsid w:val="00F06E62"/>
    <w:rsid w:val="00F07A3E"/>
    <w:rsid w:val="00F1122F"/>
    <w:rsid w:val="00F11B26"/>
    <w:rsid w:val="00F121FE"/>
    <w:rsid w:val="00F129CF"/>
    <w:rsid w:val="00F13F7A"/>
    <w:rsid w:val="00F14734"/>
    <w:rsid w:val="00F16303"/>
    <w:rsid w:val="00F16EE0"/>
    <w:rsid w:val="00F1733B"/>
    <w:rsid w:val="00F17424"/>
    <w:rsid w:val="00F2185F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4705D"/>
    <w:rsid w:val="00F50E73"/>
    <w:rsid w:val="00F51431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4966"/>
    <w:rsid w:val="00F77DD8"/>
    <w:rsid w:val="00F80EBB"/>
    <w:rsid w:val="00F81000"/>
    <w:rsid w:val="00F827C4"/>
    <w:rsid w:val="00F829D4"/>
    <w:rsid w:val="00F82A60"/>
    <w:rsid w:val="00F849CB"/>
    <w:rsid w:val="00F84E2A"/>
    <w:rsid w:val="00F86173"/>
    <w:rsid w:val="00F862E2"/>
    <w:rsid w:val="00F86559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0C43"/>
    <w:rsid w:val="00FA18D8"/>
    <w:rsid w:val="00FA2FDA"/>
    <w:rsid w:val="00FA3029"/>
    <w:rsid w:val="00FA31F8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C88"/>
    <w:rsid w:val="00FB300E"/>
    <w:rsid w:val="00FB31E9"/>
    <w:rsid w:val="00FB4C02"/>
    <w:rsid w:val="00FC0B6A"/>
    <w:rsid w:val="00FC22EC"/>
    <w:rsid w:val="00FC2312"/>
    <w:rsid w:val="00FC3B84"/>
    <w:rsid w:val="00FC4E14"/>
    <w:rsid w:val="00FC6036"/>
    <w:rsid w:val="00FC609A"/>
    <w:rsid w:val="00FC690A"/>
    <w:rsid w:val="00FC6A4C"/>
    <w:rsid w:val="00FC6E75"/>
    <w:rsid w:val="00FD0764"/>
    <w:rsid w:val="00FD14CB"/>
    <w:rsid w:val="00FD1639"/>
    <w:rsid w:val="00FD2532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78F"/>
    <w:rsid w:val="00FE3F2B"/>
    <w:rsid w:val="00FE44FC"/>
    <w:rsid w:val="00FF03EB"/>
    <w:rsid w:val="00FF1D83"/>
    <w:rsid w:val="00FF2EE0"/>
    <w:rsid w:val="00FF2F6B"/>
    <w:rsid w:val="00FF34D3"/>
    <w:rsid w:val="00FF3526"/>
    <w:rsid w:val="00FF6D6A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6FA1A408-6174-496E-837C-457DFA56CC95}" type="presOf" srcId="{175B7F72-47CF-48B6-8BD1-70357FEC4A04}" destId="{0844BAB5-AB7C-4B8C-A146-BDB0667C2C2B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F25A3711-A8A4-4B4A-829C-3AB9CDED31E1}" type="presOf" srcId="{2F1725E0-B78E-4474-93FB-98340B670F0D}" destId="{7638D007-9D1D-464A-A765-C4F1C75913D5}" srcOrd="0" destOrd="0" presId="urn:microsoft.com/office/officeart/2008/layout/HorizontalMultiLevelHierarchy"/>
    <dgm:cxn modelId="{C48BD911-6CB5-496B-B9FC-30BEED4CA1F5}" type="presOf" srcId="{4135CF11-05C4-46B8-B62A-5251128CEAD7}" destId="{C06D1B5B-BF16-49FE-9FD9-FE576A94F6DD}" srcOrd="1" destOrd="0" presId="urn:microsoft.com/office/officeart/2008/layout/HorizontalMultiLevelHierarchy"/>
    <dgm:cxn modelId="{AC044319-3C91-4B8F-B66C-8F0C4B638C84}" type="presOf" srcId="{42F973F4-BDAD-46BE-9A32-90E31F83DAA9}" destId="{7162DB5F-1C8B-406B-84DE-A9EF12835A22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551DCC5C-3826-4DB2-979C-BD725AB73E31}" type="presOf" srcId="{A4B660CD-E8E4-4499-886A-D6E4C29C2D63}" destId="{61560B85-D3E2-4256-A06C-D4F839561197}" srcOrd="0" destOrd="0" presId="urn:microsoft.com/office/officeart/2008/layout/HorizontalMultiLevelHierarchy"/>
    <dgm:cxn modelId="{47558669-362C-4226-A844-15D4164E52BF}" type="presOf" srcId="{4135CF11-05C4-46B8-B62A-5251128CEAD7}" destId="{1FB61B34-35F1-4478-A141-E029DBFCC084}" srcOrd="0" destOrd="0" presId="urn:microsoft.com/office/officeart/2008/layout/HorizontalMultiLevelHierarchy"/>
    <dgm:cxn modelId="{FA33FF6B-74E4-4B55-8A77-7D09AB7D61AA}" type="presOf" srcId="{22C5409F-07E0-40C6-A38E-CAAA33E07C50}" destId="{63C4EC71-A849-4676-AF06-96306F6CC20C}" srcOrd="0" destOrd="0" presId="urn:microsoft.com/office/officeart/2008/layout/HorizontalMultiLevelHierarchy"/>
    <dgm:cxn modelId="{3FF4A56E-F46C-4D69-BE15-4F54FEF3A0B3}" type="presOf" srcId="{98A9A276-EC14-440C-AE23-0EDC9FD323DC}" destId="{28D3EC45-C6E0-4976-865D-166BC6370F3B}" srcOrd="1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11616177-2A40-4D22-9CC2-6059F3942FF5}" type="presOf" srcId="{29027FCC-4C27-4233-B570-CEDA13A38423}" destId="{044ECC0F-7D41-41DC-81DC-FA1D3AC09903}" srcOrd="0" destOrd="0" presId="urn:microsoft.com/office/officeart/2008/layout/HorizontalMultiLevelHierarchy"/>
    <dgm:cxn modelId="{0520315A-8D7D-4E85-B7D7-1D69C7B2AB99}" type="presOf" srcId="{2FD7D734-CFFA-4FF7-93BB-981A8EF54642}" destId="{E8804939-D467-4F23-9C9E-7C11181E51F6}" srcOrd="1" destOrd="0" presId="urn:microsoft.com/office/officeart/2008/layout/HorizontalMultiLevelHierarchy"/>
    <dgm:cxn modelId="{C216A781-FE0E-468D-8227-CEC5B2AA1AC6}" type="presOf" srcId="{98A9A276-EC14-440C-AE23-0EDC9FD323DC}" destId="{EBFB9157-83B3-4353-A6D7-C2056F09437E}" srcOrd="0" destOrd="0" presId="urn:microsoft.com/office/officeart/2008/layout/HorizontalMultiLevelHierarchy"/>
    <dgm:cxn modelId="{EEF37E94-E5B7-4ED5-B359-124F3005B9F1}" type="presOf" srcId="{2FD7D734-CFFA-4FF7-93BB-981A8EF54642}" destId="{0A1AFB87-5341-4982-964D-23F18D9132A2}" srcOrd="0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36CCABAF-E59A-49B1-8934-5B0CD4F5AC42}" type="presOf" srcId="{19A2FC5B-9E94-46C1-86F3-321247FB0CC7}" destId="{6788FE88-204C-41DD-BAA4-C9ABEB944CA1}" srcOrd="1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67810BCC-59FA-4516-990D-C7A156544870}" type="presOf" srcId="{19A2FC5B-9E94-46C1-86F3-321247FB0CC7}" destId="{F8A540CA-4EAF-44F7-A738-A9CC3601C00A}" srcOrd="0" destOrd="0" presId="urn:microsoft.com/office/officeart/2008/layout/HorizontalMultiLevelHierarchy"/>
    <dgm:cxn modelId="{B9AC8FD7-F0F7-40B2-B1A4-3A0138637811}" type="presOf" srcId="{2732D5B4-CB20-49AB-BFF9-D928AD0E751A}" destId="{A1E4AA90-3804-4C98-8C12-55AAABE88D73}" srcOrd="0" destOrd="0" presId="urn:microsoft.com/office/officeart/2008/layout/HorizontalMultiLevelHierarchy"/>
    <dgm:cxn modelId="{AED201DA-19C9-4974-B3EA-6B087D3F34F8}" type="presOf" srcId="{F7743BE8-9E6F-4E94-88C2-56418F7E2809}" destId="{9E0ED0D3-C81C-4FEA-92A7-A063E4B218AB}" srcOrd="1" destOrd="0" presId="urn:microsoft.com/office/officeart/2008/layout/HorizontalMultiLevelHierarchy"/>
    <dgm:cxn modelId="{4D7C20F4-4774-4DCE-A6F6-8AEE08412CE3}" type="presOf" srcId="{F7743BE8-9E6F-4E94-88C2-56418F7E2809}" destId="{0D204C51-FDCE-425D-BCEB-8E4058BD3658}" srcOrd="0" destOrd="0" presId="urn:microsoft.com/office/officeart/2008/layout/HorizontalMultiLevelHierarchy"/>
    <dgm:cxn modelId="{900EA8DF-71FB-4B79-B293-F58247760DB9}" type="presParOf" srcId="{0844BAB5-AB7C-4B8C-A146-BDB0667C2C2B}" destId="{29559B41-489C-4160-BF9F-C035EA3A0399}" srcOrd="0" destOrd="0" presId="urn:microsoft.com/office/officeart/2008/layout/HorizontalMultiLevelHierarchy"/>
    <dgm:cxn modelId="{BDC3FB12-6435-47F2-9579-41905664B067}" type="presParOf" srcId="{29559B41-489C-4160-BF9F-C035EA3A0399}" destId="{7638D007-9D1D-464A-A765-C4F1C75913D5}" srcOrd="0" destOrd="0" presId="urn:microsoft.com/office/officeart/2008/layout/HorizontalMultiLevelHierarchy"/>
    <dgm:cxn modelId="{F2C1A001-3B8A-4B6F-AF5C-7FA5691775A3}" type="presParOf" srcId="{29559B41-489C-4160-BF9F-C035EA3A0399}" destId="{82872A20-85A1-4E3D-B224-F5A1481B1D18}" srcOrd="1" destOrd="0" presId="urn:microsoft.com/office/officeart/2008/layout/HorizontalMultiLevelHierarchy"/>
    <dgm:cxn modelId="{ADC72AB8-D35E-47CA-9397-FDB29571A042}" type="presParOf" srcId="{82872A20-85A1-4E3D-B224-F5A1481B1D18}" destId="{1FB61B34-35F1-4478-A141-E029DBFCC084}" srcOrd="0" destOrd="0" presId="urn:microsoft.com/office/officeart/2008/layout/HorizontalMultiLevelHierarchy"/>
    <dgm:cxn modelId="{05AB124A-7FD3-4FB2-800F-490047E90D89}" type="presParOf" srcId="{1FB61B34-35F1-4478-A141-E029DBFCC084}" destId="{C06D1B5B-BF16-49FE-9FD9-FE576A94F6DD}" srcOrd="0" destOrd="0" presId="urn:microsoft.com/office/officeart/2008/layout/HorizontalMultiLevelHierarchy"/>
    <dgm:cxn modelId="{37A38662-E4FC-402B-9514-516211BC3FAD}" type="presParOf" srcId="{82872A20-85A1-4E3D-B224-F5A1481B1D18}" destId="{07F550AA-F209-4D1C-8A25-590837067042}" srcOrd="1" destOrd="0" presId="urn:microsoft.com/office/officeart/2008/layout/HorizontalMultiLevelHierarchy"/>
    <dgm:cxn modelId="{B5EEA7B4-2A06-40D1-ACB5-7610DDD69427}" type="presParOf" srcId="{07F550AA-F209-4D1C-8A25-590837067042}" destId="{044ECC0F-7D41-41DC-81DC-FA1D3AC09903}" srcOrd="0" destOrd="0" presId="urn:microsoft.com/office/officeart/2008/layout/HorizontalMultiLevelHierarchy"/>
    <dgm:cxn modelId="{F5BD6392-50F5-4927-AC7A-5B65D7D01547}" type="presParOf" srcId="{07F550AA-F209-4D1C-8A25-590837067042}" destId="{4B71F9D3-FF83-4ABE-A324-A4DE729EAC0C}" srcOrd="1" destOrd="0" presId="urn:microsoft.com/office/officeart/2008/layout/HorizontalMultiLevelHierarchy"/>
    <dgm:cxn modelId="{D9943985-8B5D-4CAC-B6A2-4A6F6DE4A241}" type="presParOf" srcId="{82872A20-85A1-4E3D-B224-F5A1481B1D18}" destId="{0D204C51-FDCE-425D-BCEB-8E4058BD3658}" srcOrd="2" destOrd="0" presId="urn:microsoft.com/office/officeart/2008/layout/HorizontalMultiLevelHierarchy"/>
    <dgm:cxn modelId="{A5AEF3FC-021B-4D7E-80AE-821DEC6E0723}" type="presParOf" srcId="{0D204C51-FDCE-425D-BCEB-8E4058BD3658}" destId="{9E0ED0D3-C81C-4FEA-92A7-A063E4B218AB}" srcOrd="0" destOrd="0" presId="urn:microsoft.com/office/officeart/2008/layout/HorizontalMultiLevelHierarchy"/>
    <dgm:cxn modelId="{62966DAA-966D-4FD8-AD16-A7C7B1649899}" type="presParOf" srcId="{82872A20-85A1-4E3D-B224-F5A1481B1D18}" destId="{62D3BBBB-2042-4C3B-81CF-4611C3DE87D1}" srcOrd="3" destOrd="0" presId="urn:microsoft.com/office/officeart/2008/layout/HorizontalMultiLevelHierarchy"/>
    <dgm:cxn modelId="{12302E68-74DF-44DD-A799-11A7BB5AAF62}" type="presParOf" srcId="{62D3BBBB-2042-4C3B-81CF-4611C3DE87D1}" destId="{63C4EC71-A849-4676-AF06-96306F6CC20C}" srcOrd="0" destOrd="0" presId="urn:microsoft.com/office/officeart/2008/layout/HorizontalMultiLevelHierarchy"/>
    <dgm:cxn modelId="{894A81DE-5A13-4459-B10D-AE14D9DEFBEA}" type="presParOf" srcId="{62D3BBBB-2042-4C3B-81CF-4611C3DE87D1}" destId="{1A168107-C341-4B1B-AF9F-D6A396127BC0}" srcOrd="1" destOrd="0" presId="urn:microsoft.com/office/officeart/2008/layout/HorizontalMultiLevelHierarchy"/>
    <dgm:cxn modelId="{D4FFB551-8FEB-4C83-887D-C5ED99D9FBE4}" type="presParOf" srcId="{82872A20-85A1-4E3D-B224-F5A1481B1D18}" destId="{0A1AFB87-5341-4982-964D-23F18D9132A2}" srcOrd="4" destOrd="0" presId="urn:microsoft.com/office/officeart/2008/layout/HorizontalMultiLevelHierarchy"/>
    <dgm:cxn modelId="{EF04E64E-A847-4E6E-97E1-0347E50E22CB}" type="presParOf" srcId="{0A1AFB87-5341-4982-964D-23F18D9132A2}" destId="{E8804939-D467-4F23-9C9E-7C11181E51F6}" srcOrd="0" destOrd="0" presId="urn:microsoft.com/office/officeart/2008/layout/HorizontalMultiLevelHierarchy"/>
    <dgm:cxn modelId="{AC08CAFD-7F8D-47FE-BCEC-8F242AE94E7B}" type="presParOf" srcId="{82872A20-85A1-4E3D-B224-F5A1481B1D18}" destId="{ED0FEFB7-0FAA-4824-905B-1A3FD22B6477}" srcOrd="5" destOrd="0" presId="urn:microsoft.com/office/officeart/2008/layout/HorizontalMultiLevelHierarchy"/>
    <dgm:cxn modelId="{7A4EBB3E-F39C-4506-B791-5051895A6BE5}" type="presParOf" srcId="{ED0FEFB7-0FAA-4824-905B-1A3FD22B6477}" destId="{61560B85-D3E2-4256-A06C-D4F839561197}" srcOrd="0" destOrd="0" presId="urn:microsoft.com/office/officeart/2008/layout/HorizontalMultiLevelHierarchy"/>
    <dgm:cxn modelId="{773C903F-62ED-4AB2-87E3-8A1E6FF05A82}" type="presParOf" srcId="{ED0FEFB7-0FAA-4824-905B-1A3FD22B6477}" destId="{E304036F-57CE-4D88-91B6-F1B464BAFEC0}" srcOrd="1" destOrd="0" presId="urn:microsoft.com/office/officeart/2008/layout/HorizontalMultiLevelHierarchy"/>
    <dgm:cxn modelId="{02D8CD38-E287-4E68-A520-D008136D0116}" type="presParOf" srcId="{82872A20-85A1-4E3D-B224-F5A1481B1D18}" destId="{EBFB9157-83B3-4353-A6D7-C2056F09437E}" srcOrd="6" destOrd="0" presId="urn:microsoft.com/office/officeart/2008/layout/HorizontalMultiLevelHierarchy"/>
    <dgm:cxn modelId="{F021D1E1-610C-407A-AD47-CF988FA01F1A}" type="presParOf" srcId="{EBFB9157-83B3-4353-A6D7-C2056F09437E}" destId="{28D3EC45-C6E0-4976-865D-166BC6370F3B}" srcOrd="0" destOrd="0" presId="urn:microsoft.com/office/officeart/2008/layout/HorizontalMultiLevelHierarchy"/>
    <dgm:cxn modelId="{5DC7A268-A59E-4E75-B94B-426C1F517747}" type="presParOf" srcId="{82872A20-85A1-4E3D-B224-F5A1481B1D18}" destId="{E544CBD2-495F-4437-8956-BCD64F4A7330}" srcOrd="7" destOrd="0" presId="urn:microsoft.com/office/officeart/2008/layout/HorizontalMultiLevelHierarchy"/>
    <dgm:cxn modelId="{0340AE91-714A-4927-B7C5-A55651C715F5}" type="presParOf" srcId="{E544CBD2-495F-4437-8956-BCD64F4A7330}" destId="{7162DB5F-1C8B-406B-84DE-A9EF12835A22}" srcOrd="0" destOrd="0" presId="urn:microsoft.com/office/officeart/2008/layout/HorizontalMultiLevelHierarchy"/>
    <dgm:cxn modelId="{04C86AAF-8120-4622-A06C-A60433D8045E}" type="presParOf" srcId="{E544CBD2-495F-4437-8956-BCD64F4A7330}" destId="{90A8B4CB-46D6-407D-9CED-A5F1A4F78620}" srcOrd="1" destOrd="0" presId="urn:microsoft.com/office/officeart/2008/layout/HorizontalMultiLevelHierarchy"/>
    <dgm:cxn modelId="{8DE0D0FD-6DC0-4AFF-BE13-28D075935259}" type="presParOf" srcId="{82872A20-85A1-4E3D-B224-F5A1481B1D18}" destId="{F8A540CA-4EAF-44F7-A738-A9CC3601C00A}" srcOrd="8" destOrd="0" presId="urn:microsoft.com/office/officeart/2008/layout/HorizontalMultiLevelHierarchy"/>
    <dgm:cxn modelId="{3DBEDD6E-7F42-4DB2-8BC9-290C9DA9A632}" type="presParOf" srcId="{F8A540CA-4EAF-44F7-A738-A9CC3601C00A}" destId="{6788FE88-204C-41DD-BAA4-C9ABEB944CA1}" srcOrd="0" destOrd="0" presId="urn:microsoft.com/office/officeart/2008/layout/HorizontalMultiLevelHierarchy"/>
    <dgm:cxn modelId="{13371357-11E6-4F5A-9593-F110CA659EEB}" type="presParOf" srcId="{82872A20-85A1-4E3D-B224-F5A1481B1D18}" destId="{62A2A782-9F7C-4D7E-9CB3-CD0996A87DE1}" srcOrd="9" destOrd="0" presId="urn:microsoft.com/office/officeart/2008/layout/HorizontalMultiLevelHierarchy"/>
    <dgm:cxn modelId="{4C4276A2-43A3-4BDF-AD50-1B9D84616908}" type="presParOf" srcId="{62A2A782-9F7C-4D7E-9CB3-CD0996A87DE1}" destId="{A1E4AA90-3804-4C98-8C12-55AAABE88D73}" srcOrd="0" destOrd="0" presId="urn:microsoft.com/office/officeart/2008/layout/HorizontalMultiLevelHierarchy"/>
    <dgm:cxn modelId="{638BBCEA-C168-465F-883D-38A0E9F5B223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BF8C2C57-C5A2-4EED-A522-EA1A9FEEFC47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74CA14D9-3891-4062-A659-2F323512E166}" type="parTrans" cxnId="{B3022CBE-E258-445E-9FE6-D631DBE3CADF}">
      <dgm:prSet/>
      <dgm:spPr/>
      <dgm:t>
        <a:bodyPr/>
        <a:lstStyle/>
        <a:p>
          <a:endParaRPr lang="en-IN"/>
        </a:p>
      </dgm:t>
    </dgm:pt>
    <dgm:pt modelId="{FD5317E1-1DF0-4296-893C-0FAA563FCCEA}" type="sibTrans" cxnId="{B3022CBE-E258-445E-9FE6-D631DBE3CADF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32CFB7E-0A1A-43EB-8255-F6EB718A661E}" type="pres">
      <dgm:prSet presAssocID="{74CA14D9-3891-4062-A659-2F323512E166}" presName="conn2-1" presStyleLbl="parChTrans1D2" presStyleIdx="3" presStyleCnt="5"/>
      <dgm:spPr/>
    </dgm:pt>
    <dgm:pt modelId="{435576B3-A73F-49F8-A2C4-192BD42B3CA2}" type="pres">
      <dgm:prSet presAssocID="{74CA14D9-3891-4062-A659-2F323512E166}" presName="connTx" presStyleLbl="parChTrans1D2" presStyleIdx="3" presStyleCnt="5"/>
      <dgm:spPr/>
    </dgm:pt>
    <dgm:pt modelId="{B11AF647-C8C9-4BC7-9527-0329B2FE9208}" type="pres">
      <dgm:prSet presAssocID="{BF8C2C57-C5A2-4EED-A522-EA1A9FEEFC47}" presName="root2" presStyleCnt="0"/>
      <dgm:spPr/>
    </dgm:pt>
    <dgm:pt modelId="{E90C207A-C28E-46C3-8922-149126634A2C}" type="pres">
      <dgm:prSet presAssocID="{BF8C2C57-C5A2-4EED-A522-EA1A9FEEFC47}" presName="LevelTwoTextNode" presStyleLbl="node2" presStyleIdx="3" presStyleCnt="5">
        <dgm:presLayoutVars>
          <dgm:chPref val="3"/>
        </dgm:presLayoutVars>
      </dgm:prSet>
      <dgm:spPr/>
    </dgm:pt>
    <dgm:pt modelId="{E1A41406-67DF-403F-BC52-66F8187E6A29}" type="pres">
      <dgm:prSet presAssocID="{BF8C2C57-C5A2-4EED-A522-EA1A9FEEFC47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81696402-AFD4-4BA1-AEC2-1FABD5AA7572}" type="presOf" srcId="{22C5409F-07E0-40C6-A38E-CAAA33E07C50}" destId="{63C4EC71-A849-4676-AF06-96306F6CC20C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FD41655D-77E2-4C28-8A62-0EA337107815}" type="presOf" srcId="{29027FCC-4C27-4233-B570-CEDA13A38423}" destId="{044ECC0F-7D41-41DC-81DC-FA1D3AC09903}" srcOrd="0" destOrd="0" presId="urn:microsoft.com/office/officeart/2008/layout/HorizontalMultiLevelHierarchy"/>
    <dgm:cxn modelId="{AFA4BC62-1187-4141-80A6-5D8027C6E6F4}" type="presOf" srcId="{74CA14D9-3891-4062-A659-2F323512E166}" destId="{435576B3-A73F-49F8-A2C4-192BD42B3CA2}" srcOrd="1" destOrd="0" presId="urn:microsoft.com/office/officeart/2008/layout/HorizontalMultiLevelHierarchy"/>
    <dgm:cxn modelId="{0D8BF844-212F-4C2C-BFD2-EB0189F2ECB9}" type="presOf" srcId="{98A9A276-EC14-440C-AE23-0EDC9FD323DC}" destId="{28D3EC45-C6E0-4976-865D-166BC6370F3B}" srcOrd="1" destOrd="0" presId="urn:microsoft.com/office/officeart/2008/layout/HorizontalMultiLevelHierarchy"/>
    <dgm:cxn modelId="{2DD01D65-66D7-4A7F-A822-3D044ECA74F8}" type="presOf" srcId="{98A9A276-EC14-440C-AE23-0EDC9FD323DC}" destId="{EBFB9157-83B3-4353-A6D7-C2056F09437E}" srcOrd="0" destOrd="0" presId="urn:microsoft.com/office/officeart/2008/layout/HorizontalMultiLevelHierarchy"/>
    <dgm:cxn modelId="{D0B3C165-6AA4-44A8-8AAE-76DC524C8CC7}" type="presOf" srcId="{19A2FC5B-9E94-46C1-86F3-321247FB0CC7}" destId="{6788FE88-204C-41DD-BAA4-C9ABEB944CA1}" srcOrd="1" destOrd="0" presId="urn:microsoft.com/office/officeart/2008/layout/HorizontalMultiLevelHierarchy"/>
    <dgm:cxn modelId="{7A0BE96E-04E6-4C40-B819-94926D9BEFCB}" type="presOf" srcId="{74CA14D9-3891-4062-A659-2F323512E166}" destId="{F32CFB7E-0A1A-43EB-8255-F6EB718A661E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E248A71-CB4F-40E3-BA98-5255D2B92F95}" type="presOf" srcId="{F7743BE8-9E6F-4E94-88C2-56418F7E2809}" destId="{9E0ED0D3-C81C-4FEA-92A7-A063E4B218AB}" srcOrd="1" destOrd="0" presId="urn:microsoft.com/office/officeart/2008/layout/HorizontalMultiLevelHierarchy"/>
    <dgm:cxn modelId="{CD273F52-99CF-4A8A-8B87-EB67196FBC6F}" type="presOf" srcId="{4135CF11-05C4-46B8-B62A-5251128CEAD7}" destId="{1FB61B34-35F1-4478-A141-E029DBFCC084}" srcOrd="0" destOrd="0" presId="urn:microsoft.com/office/officeart/2008/layout/HorizontalMultiLevelHierarchy"/>
    <dgm:cxn modelId="{8945DC72-95F5-4ED4-9FD4-DA58744318C6}" type="presOf" srcId="{19A2FC5B-9E94-46C1-86F3-321247FB0CC7}" destId="{F8A540CA-4EAF-44F7-A738-A9CC3601C00A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FCBA8A90-9834-4811-82BF-EE5655858415}" type="presOf" srcId="{4135CF11-05C4-46B8-B62A-5251128CEAD7}" destId="{C06D1B5B-BF16-49FE-9FD9-FE576A94F6DD}" srcOrd="1" destOrd="0" presId="urn:microsoft.com/office/officeart/2008/layout/HorizontalMultiLevelHierarchy"/>
    <dgm:cxn modelId="{A7D53F9D-0AC3-420E-A58A-797DAF0D9434}" type="presOf" srcId="{2F1725E0-B78E-4474-93FB-98340B670F0D}" destId="{7638D007-9D1D-464A-A765-C4F1C75913D5}" srcOrd="0" destOrd="0" presId="urn:microsoft.com/office/officeart/2008/layout/HorizontalMultiLevelHierarchy"/>
    <dgm:cxn modelId="{36561BA3-E222-44E9-812C-0BFE9D7BA51E}" type="presOf" srcId="{BF8C2C57-C5A2-4EED-A522-EA1A9FEEFC47}" destId="{E90C207A-C28E-46C3-8922-149126634A2C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D23879AA-8783-4E21-AC75-8DEFECEC750B}" type="presOf" srcId="{F7743BE8-9E6F-4E94-88C2-56418F7E2809}" destId="{0D204C51-FDCE-425D-BCEB-8E4058BD3658}" srcOrd="0" destOrd="0" presId="urn:microsoft.com/office/officeart/2008/layout/HorizontalMultiLevelHierarchy"/>
    <dgm:cxn modelId="{B3022CBE-E258-445E-9FE6-D631DBE3CADF}" srcId="{2F1725E0-B78E-4474-93FB-98340B670F0D}" destId="{BF8C2C57-C5A2-4EED-A522-EA1A9FEEFC47}" srcOrd="3" destOrd="0" parTransId="{74CA14D9-3891-4062-A659-2F323512E166}" sibTransId="{FD5317E1-1DF0-4296-893C-0FAA563FCCEA}"/>
    <dgm:cxn modelId="{516887E7-1D17-4B6F-8841-C44670F400AF}" type="presOf" srcId="{2732D5B4-CB20-49AB-BFF9-D928AD0E751A}" destId="{A1E4AA90-3804-4C98-8C12-55AAABE88D73}" srcOrd="0" destOrd="0" presId="urn:microsoft.com/office/officeart/2008/layout/HorizontalMultiLevelHierarchy"/>
    <dgm:cxn modelId="{4BE905F3-26EB-4AFF-8AFC-0BB6892594DD}" type="presOf" srcId="{42F973F4-BDAD-46BE-9A32-90E31F83DAA9}" destId="{7162DB5F-1C8B-406B-84DE-A9EF12835A22}" srcOrd="0" destOrd="0" presId="urn:microsoft.com/office/officeart/2008/layout/HorizontalMultiLevelHierarchy"/>
    <dgm:cxn modelId="{6FC619F5-6A53-4BC4-8104-444F93E8BA11}" type="presOf" srcId="{175B7F72-47CF-48B6-8BD1-70357FEC4A04}" destId="{0844BAB5-AB7C-4B8C-A146-BDB0667C2C2B}" srcOrd="0" destOrd="0" presId="urn:microsoft.com/office/officeart/2008/layout/HorizontalMultiLevelHierarchy"/>
    <dgm:cxn modelId="{F0E7EF6C-2109-489B-9E68-E4AFF5661E72}" type="presParOf" srcId="{0844BAB5-AB7C-4B8C-A146-BDB0667C2C2B}" destId="{29559B41-489C-4160-BF9F-C035EA3A0399}" srcOrd="0" destOrd="0" presId="urn:microsoft.com/office/officeart/2008/layout/HorizontalMultiLevelHierarchy"/>
    <dgm:cxn modelId="{5DCA2940-E776-4FBC-A857-180F8273B821}" type="presParOf" srcId="{29559B41-489C-4160-BF9F-C035EA3A0399}" destId="{7638D007-9D1D-464A-A765-C4F1C75913D5}" srcOrd="0" destOrd="0" presId="urn:microsoft.com/office/officeart/2008/layout/HorizontalMultiLevelHierarchy"/>
    <dgm:cxn modelId="{C4E57EB1-749E-45DD-AC9A-CA919AAAD78C}" type="presParOf" srcId="{29559B41-489C-4160-BF9F-C035EA3A0399}" destId="{82872A20-85A1-4E3D-B224-F5A1481B1D18}" srcOrd="1" destOrd="0" presId="urn:microsoft.com/office/officeart/2008/layout/HorizontalMultiLevelHierarchy"/>
    <dgm:cxn modelId="{0872F7E3-D274-420E-80C4-835A9C010531}" type="presParOf" srcId="{82872A20-85A1-4E3D-B224-F5A1481B1D18}" destId="{1FB61B34-35F1-4478-A141-E029DBFCC084}" srcOrd="0" destOrd="0" presId="urn:microsoft.com/office/officeart/2008/layout/HorizontalMultiLevelHierarchy"/>
    <dgm:cxn modelId="{A50825AD-B722-4471-90CC-139E9E60F991}" type="presParOf" srcId="{1FB61B34-35F1-4478-A141-E029DBFCC084}" destId="{C06D1B5B-BF16-49FE-9FD9-FE576A94F6DD}" srcOrd="0" destOrd="0" presId="urn:microsoft.com/office/officeart/2008/layout/HorizontalMultiLevelHierarchy"/>
    <dgm:cxn modelId="{28B25D3C-C6A7-4312-BEEA-77627E03090C}" type="presParOf" srcId="{82872A20-85A1-4E3D-B224-F5A1481B1D18}" destId="{07F550AA-F209-4D1C-8A25-590837067042}" srcOrd="1" destOrd="0" presId="urn:microsoft.com/office/officeart/2008/layout/HorizontalMultiLevelHierarchy"/>
    <dgm:cxn modelId="{856F3C78-ED7F-44D1-8AB1-658D4D1508C3}" type="presParOf" srcId="{07F550AA-F209-4D1C-8A25-590837067042}" destId="{044ECC0F-7D41-41DC-81DC-FA1D3AC09903}" srcOrd="0" destOrd="0" presId="urn:microsoft.com/office/officeart/2008/layout/HorizontalMultiLevelHierarchy"/>
    <dgm:cxn modelId="{30116A56-61E1-4DDD-8A67-D92BDE392557}" type="presParOf" srcId="{07F550AA-F209-4D1C-8A25-590837067042}" destId="{4B71F9D3-FF83-4ABE-A324-A4DE729EAC0C}" srcOrd="1" destOrd="0" presId="urn:microsoft.com/office/officeart/2008/layout/HorizontalMultiLevelHierarchy"/>
    <dgm:cxn modelId="{54ACB5AB-D2A7-4EAF-B91F-481973234ED1}" type="presParOf" srcId="{82872A20-85A1-4E3D-B224-F5A1481B1D18}" destId="{0D204C51-FDCE-425D-BCEB-8E4058BD3658}" srcOrd="2" destOrd="0" presId="urn:microsoft.com/office/officeart/2008/layout/HorizontalMultiLevelHierarchy"/>
    <dgm:cxn modelId="{BA983BFC-6145-4CA3-B0C7-5108BE362DA0}" type="presParOf" srcId="{0D204C51-FDCE-425D-BCEB-8E4058BD3658}" destId="{9E0ED0D3-C81C-4FEA-92A7-A063E4B218AB}" srcOrd="0" destOrd="0" presId="urn:microsoft.com/office/officeart/2008/layout/HorizontalMultiLevelHierarchy"/>
    <dgm:cxn modelId="{76014856-366A-4487-9789-6FE37C94F042}" type="presParOf" srcId="{82872A20-85A1-4E3D-B224-F5A1481B1D18}" destId="{62D3BBBB-2042-4C3B-81CF-4611C3DE87D1}" srcOrd="3" destOrd="0" presId="urn:microsoft.com/office/officeart/2008/layout/HorizontalMultiLevelHierarchy"/>
    <dgm:cxn modelId="{1D4B9DEF-E6CA-4DCF-966D-62274C99F7BF}" type="presParOf" srcId="{62D3BBBB-2042-4C3B-81CF-4611C3DE87D1}" destId="{63C4EC71-A849-4676-AF06-96306F6CC20C}" srcOrd="0" destOrd="0" presId="urn:microsoft.com/office/officeart/2008/layout/HorizontalMultiLevelHierarchy"/>
    <dgm:cxn modelId="{DC1146C0-1943-4324-9B10-29EDA449EA70}" type="presParOf" srcId="{62D3BBBB-2042-4C3B-81CF-4611C3DE87D1}" destId="{1A168107-C341-4B1B-AF9F-D6A396127BC0}" srcOrd="1" destOrd="0" presId="urn:microsoft.com/office/officeart/2008/layout/HorizontalMultiLevelHierarchy"/>
    <dgm:cxn modelId="{7C1386C0-08FE-47B9-8001-6EEC3DDC0595}" type="presParOf" srcId="{82872A20-85A1-4E3D-B224-F5A1481B1D18}" destId="{EBFB9157-83B3-4353-A6D7-C2056F09437E}" srcOrd="4" destOrd="0" presId="urn:microsoft.com/office/officeart/2008/layout/HorizontalMultiLevelHierarchy"/>
    <dgm:cxn modelId="{D09B33A6-8A35-4CF4-9D7D-5D5260F5DF52}" type="presParOf" srcId="{EBFB9157-83B3-4353-A6D7-C2056F09437E}" destId="{28D3EC45-C6E0-4976-865D-166BC6370F3B}" srcOrd="0" destOrd="0" presId="urn:microsoft.com/office/officeart/2008/layout/HorizontalMultiLevelHierarchy"/>
    <dgm:cxn modelId="{87F3F5D4-6AAC-41AA-A88A-334FFA825F13}" type="presParOf" srcId="{82872A20-85A1-4E3D-B224-F5A1481B1D18}" destId="{E544CBD2-495F-4437-8956-BCD64F4A7330}" srcOrd="5" destOrd="0" presId="urn:microsoft.com/office/officeart/2008/layout/HorizontalMultiLevelHierarchy"/>
    <dgm:cxn modelId="{2253EDE5-2DC3-4FF6-888E-411F6A114DB0}" type="presParOf" srcId="{E544CBD2-495F-4437-8956-BCD64F4A7330}" destId="{7162DB5F-1C8B-406B-84DE-A9EF12835A22}" srcOrd="0" destOrd="0" presId="urn:microsoft.com/office/officeart/2008/layout/HorizontalMultiLevelHierarchy"/>
    <dgm:cxn modelId="{88660C8F-56DC-4FB5-BE50-C2B99E0332B3}" type="presParOf" srcId="{E544CBD2-495F-4437-8956-BCD64F4A7330}" destId="{90A8B4CB-46D6-407D-9CED-A5F1A4F78620}" srcOrd="1" destOrd="0" presId="urn:microsoft.com/office/officeart/2008/layout/HorizontalMultiLevelHierarchy"/>
    <dgm:cxn modelId="{742F6DC5-FCB0-4953-807D-A0B38DD443BB}" type="presParOf" srcId="{82872A20-85A1-4E3D-B224-F5A1481B1D18}" destId="{F32CFB7E-0A1A-43EB-8255-F6EB718A661E}" srcOrd="6" destOrd="0" presId="urn:microsoft.com/office/officeart/2008/layout/HorizontalMultiLevelHierarchy"/>
    <dgm:cxn modelId="{F65D6A83-C1FF-402D-9204-34178C3243D2}" type="presParOf" srcId="{F32CFB7E-0A1A-43EB-8255-F6EB718A661E}" destId="{435576B3-A73F-49F8-A2C4-192BD42B3CA2}" srcOrd="0" destOrd="0" presId="urn:microsoft.com/office/officeart/2008/layout/HorizontalMultiLevelHierarchy"/>
    <dgm:cxn modelId="{7CAAB4EE-D438-4F5B-B6BC-12BEC695CE14}" type="presParOf" srcId="{82872A20-85A1-4E3D-B224-F5A1481B1D18}" destId="{B11AF647-C8C9-4BC7-9527-0329B2FE9208}" srcOrd="7" destOrd="0" presId="urn:microsoft.com/office/officeart/2008/layout/HorizontalMultiLevelHierarchy"/>
    <dgm:cxn modelId="{DB3567FD-C790-4AF5-819F-71310F4B3999}" type="presParOf" srcId="{B11AF647-C8C9-4BC7-9527-0329B2FE9208}" destId="{E90C207A-C28E-46C3-8922-149126634A2C}" srcOrd="0" destOrd="0" presId="urn:microsoft.com/office/officeart/2008/layout/HorizontalMultiLevelHierarchy"/>
    <dgm:cxn modelId="{885A417D-8DDE-4C52-BF34-80F857A4C76C}" type="presParOf" srcId="{B11AF647-C8C9-4BC7-9527-0329B2FE9208}" destId="{E1A41406-67DF-403F-BC52-66F8187E6A29}" srcOrd="1" destOrd="0" presId="urn:microsoft.com/office/officeart/2008/layout/HorizontalMultiLevelHierarchy"/>
    <dgm:cxn modelId="{114CF115-2EF8-4993-96E5-4AC75ACDB412}" type="presParOf" srcId="{82872A20-85A1-4E3D-B224-F5A1481B1D18}" destId="{F8A540CA-4EAF-44F7-A738-A9CC3601C00A}" srcOrd="8" destOrd="0" presId="urn:microsoft.com/office/officeart/2008/layout/HorizontalMultiLevelHierarchy"/>
    <dgm:cxn modelId="{7BD13855-BAF1-4796-BAA3-069AF9724D7A}" type="presParOf" srcId="{F8A540CA-4EAF-44F7-A738-A9CC3601C00A}" destId="{6788FE88-204C-41DD-BAA4-C9ABEB944CA1}" srcOrd="0" destOrd="0" presId="urn:microsoft.com/office/officeart/2008/layout/HorizontalMultiLevelHierarchy"/>
    <dgm:cxn modelId="{058CEAB5-0413-489C-BB14-30E6EE68E6A4}" type="presParOf" srcId="{82872A20-85A1-4E3D-B224-F5A1481B1D18}" destId="{62A2A782-9F7C-4D7E-9CB3-CD0996A87DE1}" srcOrd="9" destOrd="0" presId="urn:microsoft.com/office/officeart/2008/layout/HorizontalMultiLevelHierarchy"/>
    <dgm:cxn modelId="{FE37DAB0-BBB5-449D-93B3-B674D123DA3B}" type="presParOf" srcId="{62A2A782-9F7C-4D7E-9CB3-CD0996A87DE1}" destId="{A1E4AA90-3804-4C98-8C12-55AAABE88D73}" srcOrd="0" destOrd="0" presId="urn:microsoft.com/office/officeart/2008/layout/HorizontalMultiLevelHierarchy"/>
    <dgm:cxn modelId="{68DE8B34-5590-4744-AF81-6AA039F71171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F32CFB7E-0A1A-43EB-8255-F6EB718A661E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90C207A-C28E-46C3-8922-149126634A2C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6" ma:contentTypeDescription="Create a new document." ma:contentTypeScope="" ma:versionID="d4ed022c10c60e9d9c27ee5a95c8ce3b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c8774e4bcccb30488bd145616ae26a30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270C80-2307-41F2-9BFB-2457D31033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1D4266-AA7F-4762-940E-61324B2E6093}"/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19</TotalTime>
  <Pages>1</Pages>
  <Words>5688</Words>
  <Characters>32428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RENI VARGHESE</cp:lastModifiedBy>
  <cp:revision>19</cp:revision>
  <cp:lastPrinted>2015-06-18T10:03:00Z</cp:lastPrinted>
  <dcterms:created xsi:type="dcterms:W3CDTF">2022-10-07T07:15:00Z</dcterms:created>
  <dcterms:modified xsi:type="dcterms:W3CDTF">2022-11-23T09:59:00Z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